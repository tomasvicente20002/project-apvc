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37CCB" w14:textId="77777777" w:rsidR="00A3641C" w:rsidRDefault="00A3641C" w:rsidP="00A3641C">
      <w:pPr>
        <w:pStyle w:val="Body"/>
        <w:sectPr w:rsidR="00A3641C" w:rsidSect="00FE62A8">
          <w:footerReference w:type="default" r:id="rId11"/>
          <w:pgSz w:w="11906" w:h="16838"/>
          <w:pgMar w:top="1134" w:right="1134" w:bottom="1134" w:left="1134" w:header="709" w:footer="850" w:gutter="0"/>
          <w:cols w:space="720"/>
          <w:titlePg/>
          <w:docGrid w:linePitch="299"/>
        </w:sectPr>
      </w:pPr>
      <w:r>
        <w:rPr>
          <w:noProof/>
        </w:rPr>
        <w:drawing>
          <wp:anchor distT="152400" distB="152400" distL="152400" distR="152400" simplePos="0" relativeHeight="251651072" behindDoc="0" locked="0" layoutInCell="1" allowOverlap="1" wp14:anchorId="1D574A8B" wp14:editId="1DBB2A2B">
            <wp:simplePos x="0" y="0"/>
            <wp:positionH relativeFrom="margin">
              <wp:posOffset>-5714</wp:posOffset>
            </wp:positionH>
            <wp:positionV relativeFrom="line">
              <wp:posOffset>0</wp:posOffset>
            </wp:positionV>
            <wp:extent cx="2171700" cy="10964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Uma imagem com texto, Tipo de letra, captura de ecrã, logótipo&#10;&#10;Os conteúdos gerados por IA podem estar incorreto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Uma imagem com texto, Tipo de letra, captura de ecrã, logótipo&#10;&#10;Os conteúdos gerados por IA podem estar incorretos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467" cy="1129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52096" behindDoc="0" locked="0" layoutInCell="1" allowOverlap="1" wp14:anchorId="25AE77ED" wp14:editId="304D7137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0" locked="0" layoutInCell="1" allowOverlap="1" wp14:anchorId="55222F79" wp14:editId="25FD0A4C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9059079" w14:textId="32AB1C63" w:rsidR="00A3641C" w:rsidRPr="00D462D9" w:rsidRDefault="00A3641C" w:rsidP="00A3641C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A3641C"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Deteção Automática de Patologias Torácicas em Radiografias de Tórax com YOLOv8</w:t>
                            </w:r>
                          </w:p>
                          <w:p w14:paraId="2584340C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CD6BC7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2AC8CB4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09EC64E" w14:textId="4169A105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Tomás Vicente</w:t>
                            </w:r>
                            <w:r w:rsidR="002D0F1D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, </w:t>
                            </w:r>
                            <w:r w:rsidR="002D0F1D" w:rsidRPr="007E44EE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125604</w:t>
                            </w:r>
                          </w:p>
                          <w:p w14:paraId="462A9459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A89F764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9E4A818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D0E7FA1" w14:textId="09575FA3" w:rsidR="00AE036F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Mestrado </w:t>
                            </w:r>
                            <w:r w:rsidR="00AE036F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em Ciência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 de Dados</w:t>
                            </w:r>
                            <w:r w:rsidR="00AE036F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, </w:t>
                            </w:r>
                            <w:r w:rsidR="00AE036F" w:rsidRPr="00AE036F"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  <w:t>Aprendizagem Profunda para Visão por Computador</w:t>
                            </w:r>
                          </w:p>
                          <w:p w14:paraId="0FB6D92F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4B6877C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9788EB8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09056CF" w14:textId="44B5AD0F" w:rsidR="00A3641C" w:rsidRDefault="00AE036F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Docente: Professor Tomás Brandão</w:t>
                            </w:r>
                          </w:p>
                          <w:p w14:paraId="04263621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F7415E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0938186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5DCCB5E" w14:textId="77777777" w:rsidR="00A3641C" w:rsidRPr="00D462D9" w:rsidRDefault="00A3641C" w:rsidP="00A3641C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72BF3F" w14:textId="3B09D8CA" w:rsidR="00A3641C" w:rsidRPr="00D462D9" w:rsidRDefault="00A3641C" w:rsidP="00A3641C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Julho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202</w:t>
                            </w:r>
                            <w:r w:rsidR="007E44EE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222F79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.5pt;margin-top:190.4pt;width:481.9pt;height:556.4pt;z-index:2516531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" filled="f" stroked="f" strokeweight="1pt">
                <v:stroke miterlimit="4"/>
                <v:textbox inset="4pt,4pt,4pt,4pt">
                  <w:txbxContent>
                    <w:p w14:paraId="39059079" w14:textId="32AB1C63" w:rsidR="00A3641C" w:rsidRPr="00D462D9" w:rsidRDefault="00A3641C" w:rsidP="00A3641C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 w:rsidRPr="00A3641C"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Deteção Automática de Patologias Torácicas em Radiografias de Tórax com YOLOv8</w:t>
                      </w:r>
                    </w:p>
                    <w:p w14:paraId="2584340C" w14:textId="77777777" w:rsidR="00A3641C" w:rsidRPr="00D462D9" w:rsidRDefault="00A3641C" w:rsidP="00A3641C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BCD6BC7" w14:textId="77777777" w:rsidR="00A3641C" w:rsidRPr="00D462D9" w:rsidRDefault="00A3641C" w:rsidP="00A3641C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2AC8CB4" w14:textId="77777777" w:rsidR="00A3641C" w:rsidRPr="00D462D9" w:rsidRDefault="00A3641C" w:rsidP="00A3641C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09EC64E" w14:textId="4169A105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Tomás Vicente</w:t>
                      </w:r>
                      <w:r w:rsidR="002D0F1D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, </w:t>
                      </w:r>
                      <w:r w:rsidR="002D0F1D" w:rsidRPr="007E44EE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125604</w:t>
                      </w:r>
                    </w:p>
                    <w:p w14:paraId="462A9459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A89F764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9E4A818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D0E7FA1" w14:textId="09575FA3" w:rsidR="00AE036F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Mestrado </w:t>
                      </w:r>
                      <w:r w:rsidR="00AE036F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em Ciência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 de Dados</w:t>
                      </w:r>
                      <w:r w:rsidR="00AE036F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, </w:t>
                      </w:r>
                      <w:r w:rsidR="00AE036F" w:rsidRPr="00AE036F"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  <w:t>Aprendizagem Profunda para Visão por Computador</w:t>
                      </w:r>
                    </w:p>
                    <w:p w14:paraId="0FB6D92F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4B6877C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9788EB8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09056CF" w14:textId="44B5AD0F" w:rsidR="00A3641C" w:rsidRDefault="00AE036F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Docente: Professor Tomás Brandão</w:t>
                      </w:r>
                    </w:p>
                    <w:p w14:paraId="04263621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8F7415E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0938186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5DCCB5E" w14:textId="77777777" w:rsidR="00A3641C" w:rsidRPr="00D462D9" w:rsidRDefault="00A3641C" w:rsidP="00A3641C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272BF3F" w14:textId="3B09D8CA" w:rsidR="00A3641C" w:rsidRPr="00D462D9" w:rsidRDefault="00A3641C" w:rsidP="00A3641C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Julho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202</w:t>
                      </w:r>
                      <w:r w:rsidR="007E44EE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5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5067B242" w14:textId="77777777" w:rsidR="00DB150A" w:rsidRPr="005C1F91" w:rsidRDefault="00DB150A" w:rsidP="00DB150A">
      <w:pPr>
        <w:pStyle w:val="02CAPITULOSINICIAISEFINAIS"/>
      </w:pPr>
      <w:proofErr w:type="spellStart"/>
      <w:r w:rsidRPr="005C1F91">
        <w:lastRenderedPageBreak/>
        <w:t>Abstract</w:t>
      </w:r>
      <w:proofErr w:type="spellEnd"/>
    </w:p>
    <w:p w14:paraId="352E6113" w14:textId="77777777" w:rsidR="00DB150A" w:rsidRPr="00F71FB3" w:rsidRDefault="00DB150A" w:rsidP="00DB150A">
      <w:pPr>
        <w:pStyle w:val="03NORMAL"/>
      </w:pPr>
    </w:p>
    <w:p w14:paraId="79222A21" w14:textId="14E5D5D0" w:rsidR="009209B0" w:rsidRDefault="009209B0" w:rsidP="009209B0">
      <w:pPr>
        <w:pStyle w:val="03NORMAL"/>
      </w:pPr>
      <w:r>
        <w:t>A identificação rápida de doenças pulmonares através de radiografias do tórax pode fazer a diferença no atendimento em situações de urgência, permitindo uma resposta médica mais célere e eficaz. Neste trabalho, desenvolvemos um sistema inteligente capaz de reconhecer automaticamente dez tipos diferentes de anomalias em radiografias torácicas, como sinais de pneumonia, nódulos ou alargamento do coração.</w:t>
      </w:r>
    </w:p>
    <w:p w14:paraId="2EB72D26" w14:textId="77777777" w:rsidR="009209B0" w:rsidRDefault="009209B0" w:rsidP="009209B0">
      <w:pPr>
        <w:pStyle w:val="03NORMAL"/>
      </w:pPr>
    </w:p>
    <w:p w14:paraId="444BD9B4" w14:textId="77777777" w:rsidR="009209B0" w:rsidRDefault="009209B0" w:rsidP="009209B0">
      <w:pPr>
        <w:pStyle w:val="03NORMAL"/>
      </w:pPr>
      <w:r>
        <w:t>O sistema foi treinado com mais de 3 000 radiografias reais e avaliado com cerca de 500 imagens novas, utilizando uma técnica avançada de inteligência artificial conhecida como visão computacional. Este método permite que o sistema “veja” as imagens e destaque as áreas onde suspeita da presença de uma patologia.</w:t>
      </w:r>
    </w:p>
    <w:p w14:paraId="2CEBB27F" w14:textId="77777777" w:rsidR="009209B0" w:rsidRDefault="009209B0" w:rsidP="009209B0">
      <w:pPr>
        <w:pStyle w:val="03NORMAL"/>
      </w:pPr>
    </w:p>
    <w:p w14:paraId="692B7F63" w14:textId="08E06AEE" w:rsidR="009209B0" w:rsidRDefault="009209B0" w:rsidP="009209B0">
      <w:pPr>
        <w:pStyle w:val="03NORMAL"/>
      </w:pPr>
      <w:r>
        <w:t>Os resultados demonstram que o modelo é capaz de identificar corretamente uma parte significativa dos casos relevantes, com uma taxa de acerto competitiva e uma resposta extremamente rápida — analisando cada imagem em apenas menos de um segundo, o que permite a sua integração em ambientes clínicos de urgência.</w:t>
      </w:r>
    </w:p>
    <w:p w14:paraId="44C2DD38" w14:textId="77777777" w:rsidR="009209B0" w:rsidRDefault="009209B0" w:rsidP="009209B0">
      <w:pPr>
        <w:pStyle w:val="03NORMAL"/>
      </w:pPr>
    </w:p>
    <w:p w14:paraId="559F586F" w14:textId="02AD8889" w:rsidR="00DB150A" w:rsidRDefault="009209B0" w:rsidP="009209B0">
      <w:pPr>
        <w:pStyle w:val="03NORMAL"/>
      </w:pPr>
      <w:r>
        <w:t>O sistema foi configurado para privilegiar a identificação de casos potencialmente graves (maximizando a sensibilidade), ainda que isso possa originar alguns falsos alarmes — os quais podem ser posteriormente revistos por um especialista. Esta abordagem garante que se minimizam os casos que poderiam passar despercebidos, contribuindo para uma triagem mais segura e eficiente.</w:t>
      </w:r>
    </w:p>
    <w:p w14:paraId="5D10701E" w14:textId="77777777" w:rsidR="00DB150A" w:rsidRDefault="00DB150A">
      <w:pPr>
        <w:rPr>
          <w:lang w:val="pt-PT"/>
        </w:rPr>
      </w:pPr>
      <w:r>
        <w:rPr>
          <w:lang w:val="pt-PT"/>
        </w:rPr>
        <w:br w:type="page"/>
      </w:r>
    </w:p>
    <w:p w14:paraId="73E03AF0" w14:textId="77777777" w:rsidR="00C167BC" w:rsidRPr="005C1F91" w:rsidRDefault="00C167BC" w:rsidP="00C167BC">
      <w:pPr>
        <w:pStyle w:val="02CAPITULOSINICIAISEFINAIS"/>
      </w:pPr>
      <w:r w:rsidRPr="005C1F91"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1364580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9044C7" w14:textId="249F85B1" w:rsidR="00575B2C" w:rsidRDefault="00575B2C">
          <w:pPr>
            <w:pStyle w:val="Cabealhodondice"/>
          </w:pPr>
        </w:p>
        <w:p w14:paraId="5F8A1E99" w14:textId="460277CD" w:rsidR="000D2B4C" w:rsidRDefault="00575B2C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r w:rsidRPr="008B37E4">
            <w:rPr>
              <w:rFonts w:cstheme="minorHAnsi"/>
            </w:rPr>
            <w:fldChar w:fldCharType="begin"/>
          </w:r>
          <w:r w:rsidRPr="008B37E4">
            <w:rPr>
              <w:rFonts w:cstheme="minorHAnsi"/>
              <w:lang w:val="pt-PT"/>
            </w:rPr>
            <w:instrText xml:space="preserve"> TOC \o "1-3" \h \z \u </w:instrText>
          </w:r>
          <w:r w:rsidRPr="008B37E4">
            <w:rPr>
              <w:rFonts w:cstheme="minorHAnsi"/>
            </w:rPr>
            <w:fldChar w:fldCharType="separate"/>
          </w:r>
          <w:hyperlink w:anchor="_Toc202733043" w:history="1">
            <w:r w:rsidR="000D2B4C" w:rsidRPr="00110941">
              <w:rPr>
                <w:rStyle w:val="Hiperligao"/>
                <w:noProof/>
              </w:rPr>
              <w:t>1.</w:t>
            </w:r>
            <w:r w:rsidR="000D2B4C"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="000D2B4C" w:rsidRPr="00110941">
              <w:rPr>
                <w:rStyle w:val="Hiperligao"/>
                <w:noProof/>
              </w:rPr>
              <w:t>Introdução</w:t>
            </w:r>
            <w:r w:rsidR="000D2B4C">
              <w:rPr>
                <w:noProof/>
                <w:webHidden/>
              </w:rPr>
              <w:tab/>
            </w:r>
            <w:r w:rsidR="000D2B4C">
              <w:rPr>
                <w:noProof/>
                <w:webHidden/>
              </w:rPr>
              <w:fldChar w:fldCharType="begin"/>
            </w:r>
            <w:r w:rsidR="000D2B4C">
              <w:rPr>
                <w:noProof/>
                <w:webHidden/>
              </w:rPr>
              <w:instrText xml:space="preserve"> PAGEREF _Toc202733043 \h </w:instrText>
            </w:r>
            <w:r w:rsidR="000D2B4C">
              <w:rPr>
                <w:noProof/>
                <w:webHidden/>
              </w:rPr>
            </w:r>
            <w:r w:rsidR="000D2B4C"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</w:t>
            </w:r>
            <w:r w:rsidR="000D2B4C">
              <w:rPr>
                <w:noProof/>
                <w:webHidden/>
              </w:rPr>
              <w:fldChar w:fldCharType="end"/>
            </w:r>
          </w:hyperlink>
        </w:p>
        <w:p w14:paraId="50C4AD0C" w14:textId="2A4F1A78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44" w:history="1">
            <w:r w:rsidRPr="00110941">
              <w:rPr>
                <w:rStyle w:val="Hiperligao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Motivação 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7A8E" w14:textId="0A901DC7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45" w:history="1">
            <w:r w:rsidRPr="00110941">
              <w:rPr>
                <w:rStyle w:val="Hiperligao"/>
                <w:rFonts w:ascii="Calibri" w:hAnsi="Calibri" w:cs="Calibri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D6138" w14:textId="201AC883" w:rsidR="000D2B4C" w:rsidRDefault="000D2B4C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46" w:history="1">
            <w:r w:rsidRPr="00110941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noProof/>
              </w:rPr>
              <w:t>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76DB3" w14:textId="77DE6708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47" w:history="1">
            <w:r w:rsidRPr="00110941">
              <w:rPr>
                <w:rStyle w:val="Hiperligao"/>
                <w:rFonts w:ascii="Calibri" w:hAnsi="Calibri" w:cs="Calibri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Arquitetura e Diagramas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82307" w14:textId="30F186E4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48" w:history="1">
            <w:r w:rsidRPr="00110941">
              <w:rPr>
                <w:rStyle w:val="Hiperligao"/>
                <w:rFonts w:ascii="Calibri" w:hAnsi="Calibri" w:cs="Calibri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Fluxo de 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8375" w14:textId="28F96E9F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49" w:history="1">
            <w:r w:rsidRPr="00110941">
              <w:rPr>
                <w:rStyle w:val="Hiperligao"/>
                <w:rFonts w:ascii="Calibri" w:hAnsi="Calibri" w:cs="Calibri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Módulos e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0286" w14:textId="48A03141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0" w:history="1">
            <w:r w:rsidRPr="00110941">
              <w:rPr>
                <w:rStyle w:val="Hiperligao"/>
                <w:rFonts w:ascii="Calibri" w:hAnsi="Calibri" w:cs="Calibri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Estratégias Testadas e Limitações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196D6" w14:textId="24043B16" w:rsidR="000D2B4C" w:rsidRDefault="000D2B4C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1" w:history="1">
            <w:r w:rsidRPr="00110941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noProof/>
              </w:rPr>
              <w:t>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6683" w14:textId="3BA123A7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2" w:history="1">
            <w:r w:rsidRPr="00110941">
              <w:rPr>
                <w:rStyle w:val="Hiperligao"/>
                <w:rFonts w:ascii="Calibri" w:hAnsi="Calibri" w:cs="Calibri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Caracterização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701B" w14:textId="7E473355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3" w:history="1">
            <w:r w:rsidRPr="00110941">
              <w:rPr>
                <w:rStyle w:val="Hiperligao"/>
                <w:rFonts w:ascii="Calibri" w:hAnsi="Calibri" w:cs="Calibri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7E58" w14:textId="087E9162" w:rsidR="000D2B4C" w:rsidRDefault="000D2B4C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4" w:history="1">
            <w:r w:rsidRPr="00110941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noProof/>
              </w:rPr>
              <w:t>Experiências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DB33" w14:textId="50583E7B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5" w:history="1">
            <w:r w:rsidRPr="00110941">
              <w:rPr>
                <w:rStyle w:val="Hiperligao"/>
                <w:rFonts w:ascii="Calibri" w:hAnsi="Calibri" w:cs="Calibri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Configurações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F636" w14:textId="16F1FFB8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6" w:history="1">
            <w:r w:rsidRPr="00110941">
              <w:rPr>
                <w:rStyle w:val="Hiperligao"/>
                <w:rFonts w:ascii="Calibri" w:hAnsi="Calibri" w:cs="Calibri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Configurações avaliadas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068C9" w14:textId="6020CEF2" w:rsidR="000D2B4C" w:rsidRDefault="000D2B4C">
          <w:pPr>
            <w:pStyle w:val="ndice2"/>
            <w:tabs>
              <w:tab w:val="left" w:pos="120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7" w:history="1">
            <w:r w:rsidRPr="00110941">
              <w:rPr>
                <w:rStyle w:val="Hiperligao"/>
                <w:rFonts w:ascii="Calibri" w:hAnsi="Calibri" w:cs="Calibri"/>
                <w:noProof/>
              </w:rPr>
              <w:t>4.2.1.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Análise das configurações detalhada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0A18A" w14:textId="2A43C37E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8" w:history="1">
            <w:r w:rsidRPr="00110941">
              <w:rPr>
                <w:rStyle w:val="Hiperligao"/>
                <w:rFonts w:ascii="Calibri" w:hAnsi="Calibri" w:cs="Calibri"/>
                <w:noProof/>
              </w:rPr>
              <w:t>4.3.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 xml:space="preserve">Estratégia de </w:t>
            </w:r>
            <w:r w:rsidRPr="00110941">
              <w:rPr>
                <w:rStyle w:val="Hiperligao"/>
                <w:rFonts w:ascii="Calibri" w:hAnsi="Calibri" w:cs="Calibri"/>
                <w:i/>
                <w:iCs/>
                <w:noProof/>
              </w:rPr>
              <w:t>augmentations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FFA7" w14:textId="5E19E865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59" w:history="1">
            <w:r w:rsidRPr="00110941">
              <w:rPr>
                <w:rStyle w:val="Hiperligao"/>
                <w:rFonts w:ascii="Calibri" w:hAnsi="Calibri" w:cs="Calibri"/>
                <w:noProof/>
              </w:rPr>
              <w:t>4.4.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Modelos Treinados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97F50" w14:textId="3A6EF7BF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60" w:history="1">
            <w:r w:rsidRPr="00110941">
              <w:rPr>
                <w:rStyle w:val="Hiperligao"/>
                <w:rFonts w:ascii="Calibri" w:hAnsi="Calibri" w:cs="Calibri"/>
                <w:noProof/>
              </w:rPr>
              <w:t>4.5.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Visualização de Métricas por Classe — modelo y8s_finetune15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EB23" w14:textId="35B47C78" w:rsidR="000D2B4C" w:rsidRDefault="000D2B4C">
          <w:pPr>
            <w:pStyle w:val="ndice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61" w:history="1">
            <w:r w:rsidRPr="00110941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noProof/>
              </w:rPr>
              <w:t>Conclusões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A9E11" w14:textId="7763EEAA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62" w:history="1">
            <w:r w:rsidRPr="00110941">
              <w:rPr>
                <w:rStyle w:val="Hiperligao"/>
                <w:rFonts w:ascii="Calibri" w:hAnsi="Calibri" w:cs="Calibri"/>
                <w:noProof/>
              </w:rPr>
              <w:t>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D1C9" w14:textId="449DFE7E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63" w:history="1">
            <w:r w:rsidRPr="00110941">
              <w:rPr>
                <w:rStyle w:val="Hiperligao"/>
                <w:rFonts w:ascii="Calibri" w:hAnsi="Calibri" w:cs="Calibri"/>
                <w:noProof/>
              </w:rPr>
              <w:t>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Limitações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DD2A" w14:textId="32EE4AF9" w:rsidR="000D2B4C" w:rsidRDefault="000D2B4C">
          <w:pPr>
            <w:pStyle w:val="ndice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val="pt-PT" w:eastAsia="pt-PT"/>
              <w14:ligatures w14:val="standardContextual"/>
            </w:rPr>
          </w:pPr>
          <w:hyperlink w:anchor="_Toc202733064" w:history="1">
            <w:r w:rsidRPr="00110941">
              <w:rPr>
                <w:rStyle w:val="Hiperligao"/>
                <w:rFonts w:ascii="Calibri" w:hAnsi="Calibri" w:cs="Calibri"/>
                <w:noProof/>
              </w:rPr>
              <w:t>5.3.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pt-PT" w:eastAsia="pt-PT"/>
                <w14:ligatures w14:val="standardContextual"/>
              </w:rPr>
              <w:tab/>
            </w:r>
            <w:r w:rsidRPr="00110941">
              <w:rPr>
                <w:rStyle w:val="Hiperligao"/>
                <w:rFonts w:ascii="Calibri" w:hAnsi="Calibri" w:cs="Calibri"/>
                <w:noProof/>
              </w:rPr>
              <w:t>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_Toc202733064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24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58A4" w14:textId="4C8B8998" w:rsidR="00575B2C" w:rsidRPr="00575B2C" w:rsidRDefault="00575B2C">
          <w:pPr>
            <w:rPr>
              <w:lang w:val="pt-PT"/>
            </w:rPr>
          </w:pPr>
          <w:r w:rsidRPr="008B37E4">
            <w:rPr>
              <w:rFonts w:cstheme="minorHAnsi"/>
              <w:b/>
              <w:bCs/>
            </w:rPr>
            <w:fldChar w:fldCharType="end"/>
          </w:r>
        </w:p>
      </w:sdtContent>
    </w:sdt>
    <w:p w14:paraId="7A8EFA11" w14:textId="77777777" w:rsidR="00FE62A8" w:rsidRDefault="00FE62A8">
      <w:pPr>
        <w:pStyle w:val="06TITULOCAPITULO"/>
        <w:numPr>
          <w:ilvl w:val="0"/>
          <w:numId w:val="7"/>
        </w:numPr>
        <w:outlineLvl w:val="0"/>
        <w:sectPr w:rsidR="00FE62A8" w:rsidSect="00444F0F">
          <w:footerReference w:type="even" r:id="rId14"/>
          <w:footerReference w:type="default" r:id="rId15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B03579B" w14:textId="53E6FF37" w:rsidR="004D48DE" w:rsidRDefault="004D48DE">
      <w:pPr>
        <w:pStyle w:val="06TITULOCAPITULO"/>
        <w:numPr>
          <w:ilvl w:val="0"/>
          <w:numId w:val="7"/>
        </w:numPr>
        <w:outlineLvl w:val="0"/>
      </w:pPr>
      <w:bookmarkStart w:id="0" w:name="_Toc202733043"/>
      <w:r>
        <w:lastRenderedPageBreak/>
        <w:t>Introdu</w:t>
      </w:r>
      <w:r w:rsidR="00535087">
        <w:t>ção</w:t>
      </w:r>
      <w:bookmarkEnd w:id="0"/>
    </w:p>
    <w:p w14:paraId="67B02C52" w14:textId="37446BAC" w:rsidR="004D48DE" w:rsidRDefault="00575B2C">
      <w:pPr>
        <w:pStyle w:val="07SECCAO"/>
        <w:numPr>
          <w:ilvl w:val="1"/>
          <w:numId w:val="7"/>
        </w:numPr>
        <w:outlineLvl w:val="1"/>
      </w:pPr>
      <w:bookmarkStart w:id="1" w:name="_Toc202733044"/>
      <w:r w:rsidRPr="00857C38">
        <w:rPr>
          <w:rFonts w:ascii="Calibri" w:hAnsi="Calibri" w:cs="Calibri"/>
        </w:rPr>
        <w:t>Motivação e Contexto</w:t>
      </w:r>
      <w:bookmarkEnd w:id="1"/>
    </w:p>
    <w:p w14:paraId="300AB3CC" w14:textId="67627B1E" w:rsidR="00575B2C" w:rsidRDefault="00575B2C" w:rsidP="00575B2C">
      <w:pPr>
        <w:pStyle w:val="03NORMAL"/>
      </w:pPr>
      <w:r>
        <w:t xml:space="preserve">As radiografias de tórax constituem o exame de imagem mais requisitado nos serviços de urgência a nível mundial, representando cerca de </w:t>
      </w:r>
      <w:r w:rsidR="00AC0FAB">
        <w:t>3</w:t>
      </w:r>
      <w:r>
        <w:t>0 % dos pedidos de imagiologia hospitalar</w:t>
      </w:r>
      <w:r w:rsidR="00AC0FAB">
        <w:t xml:space="preserve"> </w:t>
      </w:r>
      <w:r w:rsidR="00AC0FAB" w:rsidRPr="00AC0FAB">
        <w:t>[</w:t>
      </w:r>
      <w:r w:rsidR="00AC0FAB">
        <w:t>5</w:t>
      </w:r>
      <w:r w:rsidR="00AC0FAB" w:rsidRPr="00AC0FAB">
        <w:t>]</w:t>
      </w:r>
      <w:r>
        <w:t>. Apesar da sua ubiquidade, o processo de interpretação permanece dependente da disponibilidade de radiologistas, frequentemente limitada em períodos noturnos e fins de semana. A consequente sobrecarga assistencial pode atrasar o diagnóstico de patologias potencialmente fatais, como pneumotórax ou derrame pleural.</w:t>
      </w:r>
    </w:p>
    <w:p w14:paraId="25A070C7" w14:textId="18B80936" w:rsidR="00575B2C" w:rsidRDefault="00575B2C" w:rsidP="00575B2C">
      <w:pPr>
        <w:pStyle w:val="03NORMAL"/>
      </w:pPr>
      <w:r>
        <w:t xml:space="preserve">Paralelamente, avanços recentes em visão computacional — em particular nas </w:t>
      </w:r>
      <w:r w:rsidR="00787771">
        <w:t>arquiteturas</w:t>
      </w:r>
      <w:r>
        <w:t xml:space="preserve"> da família YOLO (</w:t>
      </w:r>
      <w:proofErr w:type="spellStart"/>
      <w:r w:rsidRPr="00D83F57">
        <w:rPr>
          <w:i/>
          <w:iCs/>
        </w:rPr>
        <w:t>You</w:t>
      </w:r>
      <w:proofErr w:type="spellEnd"/>
      <w:r w:rsidRPr="00D83F57">
        <w:rPr>
          <w:i/>
          <w:iCs/>
        </w:rPr>
        <w:t xml:space="preserve"> </w:t>
      </w:r>
      <w:proofErr w:type="spellStart"/>
      <w:r w:rsidRPr="00D83F57">
        <w:rPr>
          <w:i/>
          <w:iCs/>
        </w:rPr>
        <w:t>Only</w:t>
      </w:r>
      <w:proofErr w:type="spellEnd"/>
      <w:r w:rsidRPr="00D83F57">
        <w:rPr>
          <w:i/>
          <w:iCs/>
        </w:rPr>
        <w:t xml:space="preserve"> Look </w:t>
      </w:r>
      <w:proofErr w:type="spellStart"/>
      <w:r w:rsidRPr="00D83F57">
        <w:rPr>
          <w:i/>
          <w:iCs/>
        </w:rPr>
        <w:t>Once</w:t>
      </w:r>
      <w:proofErr w:type="spellEnd"/>
      <w:r>
        <w:t xml:space="preserve">) — proporcionam deteção de </w:t>
      </w:r>
      <w:r w:rsidR="00787771">
        <w:t>objetos</w:t>
      </w:r>
      <w:r>
        <w:t xml:space="preserve"> em tempo real</w:t>
      </w:r>
      <w:r w:rsidR="002113FA">
        <w:t xml:space="preserve">. </w:t>
      </w:r>
      <w:r>
        <w:t>A aplicação destas técnicas ao domínio radiológico surge, portanto, como uma oportunidade para priorizar estudos anómalos, reduzir o tempo de espera por laudo definitivo e melhorar desfechos clínicos.</w:t>
      </w:r>
    </w:p>
    <w:p w14:paraId="0DD24CE8" w14:textId="69777D9F" w:rsidR="002113FA" w:rsidRPr="00535087" w:rsidRDefault="00444C5C" w:rsidP="00444C5C">
      <w:pPr>
        <w:pStyle w:val="03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8839AC" wp14:editId="59309A05">
                <wp:simplePos x="0" y="0"/>
                <wp:positionH relativeFrom="column">
                  <wp:posOffset>603250</wp:posOffset>
                </wp:positionH>
                <wp:positionV relativeFrom="paragraph">
                  <wp:posOffset>3382645</wp:posOffset>
                </wp:positionV>
                <wp:extent cx="4545965" cy="635"/>
                <wp:effectExtent l="0" t="0" r="0" b="0"/>
                <wp:wrapTopAndBottom/>
                <wp:docPr id="10406905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4064E" w14:textId="1A73D874" w:rsidR="00444C5C" w:rsidRPr="00444C5C" w:rsidRDefault="00444C5C" w:rsidP="00444C5C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444C5C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444C5C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32474"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444C5C">
                              <w:rPr>
                                <w:lang w:val="pt-PT"/>
                              </w:rPr>
                              <w:t xml:space="preserve"> - Exemplos de </w:t>
                            </w:r>
                            <w:r>
                              <w:rPr>
                                <w:lang w:val="pt-PT"/>
                              </w:rPr>
                              <w:t xml:space="preserve">patologias </w:t>
                            </w:r>
                            <w:r w:rsidRPr="00444C5C">
                              <w:rPr>
                                <w:lang w:val="pt-PT"/>
                              </w:rPr>
                              <w:t>anotadas de 10 categorias no ChestX-Det10.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839AC" id="Caixa de texto 1" o:spid="_x0000_s1027" type="#_x0000_t202" style="position:absolute;left:0;text-align:left;margin-left:47.5pt;margin-top:266.35pt;width:357.9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" stroked="f">
                <v:textbox style="mso-fit-shape-to-text:t" inset="0,0,0,0">
                  <w:txbxContent>
                    <w:p w14:paraId="30B4064E" w14:textId="1A73D874" w:rsidR="00444C5C" w:rsidRPr="00444C5C" w:rsidRDefault="00444C5C" w:rsidP="00444C5C">
                      <w:pPr>
                        <w:pStyle w:val="Legenda"/>
                        <w:jc w:val="center"/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lang w:val="pt-PT"/>
                        </w:rPr>
                      </w:pPr>
                      <w:r w:rsidRPr="00444C5C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444C5C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32474">
                        <w:rPr>
                          <w:noProof/>
                          <w:lang w:val="pt-PT"/>
                        </w:rPr>
                        <w:t>1</w:t>
                      </w:r>
                      <w:r>
                        <w:fldChar w:fldCharType="end"/>
                      </w:r>
                      <w:r w:rsidRPr="00444C5C">
                        <w:rPr>
                          <w:lang w:val="pt-PT"/>
                        </w:rPr>
                        <w:t xml:space="preserve"> - Exemplos de </w:t>
                      </w:r>
                      <w:r>
                        <w:rPr>
                          <w:lang w:val="pt-PT"/>
                        </w:rPr>
                        <w:t xml:space="preserve">patologias </w:t>
                      </w:r>
                      <w:r w:rsidRPr="00444C5C">
                        <w:rPr>
                          <w:lang w:val="pt-PT"/>
                        </w:rPr>
                        <w:t>anotadas de 10 categorias no ChestX-Det10.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13FA">
        <w:rPr>
          <w:noProof/>
        </w:rPr>
        <w:drawing>
          <wp:anchor distT="0" distB="0" distL="114300" distR="114300" simplePos="0" relativeHeight="251660288" behindDoc="0" locked="0" layoutInCell="1" allowOverlap="1" wp14:anchorId="05D9404B" wp14:editId="195B2895">
            <wp:simplePos x="0" y="0"/>
            <wp:positionH relativeFrom="margin">
              <wp:align>center</wp:align>
            </wp:positionH>
            <wp:positionV relativeFrom="paragraph">
              <wp:posOffset>1240282</wp:posOffset>
            </wp:positionV>
            <wp:extent cx="4546121" cy="2085602"/>
            <wp:effectExtent l="0" t="0" r="6985" b="0"/>
            <wp:wrapTopAndBottom/>
            <wp:docPr id="751961029" name="Imagem 1" descr="Uma imagem com película de raio X, Imagiologia médica, radiologia, Radiografia médic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61029" name="Imagem 1" descr="Uma imagem com película de raio X, Imagiologia médica, radiologia, Radiografia médica&#10;&#10;Os conteúdos gerados por IA podem estar incorretos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21" cy="208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5B2C">
        <w:t xml:space="preserve">Neste contexto, pretende se desenvolver e implementar um sistema baseado na </w:t>
      </w:r>
      <w:r w:rsidR="006E4555">
        <w:t>arquitetura</w:t>
      </w:r>
      <w:r w:rsidR="00575B2C">
        <w:t xml:space="preserve"> YOLOv8 capaz de detetar, de forma simultânea, múltiplas patologias torácicas, recorrendo a um conjunto de dados publicamente anotado e a estratégias de </w:t>
      </w:r>
      <w:r w:rsidR="00575B2C" w:rsidRPr="00DF682F">
        <w:rPr>
          <w:i/>
          <w:iCs/>
        </w:rPr>
        <w:t xml:space="preserve">fine </w:t>
      </w:r>
      <w:proofErr w:type="spellStart"/>
      <w:r w:rsidR="00575B2C" w:rsidRPr="00DF682F">
        <w:rPr>
          <w:i/>
          <w:iCs/>
        </w:rPr>
        <w:t>tuning</w:t>
      </w:r>
      <w:proofErr w:type="spellEnd"/>
      <w:r w:rsidR="00575B2C" w:rsidRPr="00DF682F">
        <w:rPr>
          <w:i/>
          <w:iCs/>
        </w:rPr>
        <w:t xml:space="preserve"> </w:t>
      </w:r>
      <w:r w:rsidR="00575B2C">
        <w:t>adequadas. O objetivo último é demonstrar que este sistema pode ser integrado no fluxo de trabalho hospitalar sem comprometer a qualidade diagnóstica.</w:t>
      </w:r>
    </w:p>
    <w:p w14:paraId="3B195AE7" w14:textId="29D58834" w:rsidR="004D48DE" w:rsidRPr="00364F82" w:rsidRDefault="00575B2C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2" w:name="_Toc202733045"/>
      <w:r w:rsidRPr="00364F82">
        <w:rPr>
          <w:rFonts w:ascii="Calibri" w:hAnsi="Calibri" w:cs="Calibri"/>
        </w:rPr>
        <w:t>Objetivos</w:t>
      </w:r>
      <w:bookmarkEnd w:id="2"/>
    </w:p>
    <w:p w14:paraId="3F0DE595" w14:textId="77777777" w:rsidR="00575B2C" w:rsidRPr="00575B2C" w:rsidRDefault="00575B2C">
      <w:pPr>
        <w:pStyle w:val="04NORMALindentado"/>
        <w:numPr>
          <w:ilvl w:val="0"/>
          <w:numId w:val="1"/>
        </w:numPr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Desenvolver um sistema de deteção automática de múltiplas patologias torácicas em radiografias de tórax, recorrendo à arquitetura YOLOv8.</w:t>
      </w:r>
    </w:p>
    <w:p w14:paraId="132D5215" w14:textId="77777777" w:rsidR="00575B2C" w:rsidRPr="00575B2C" w:rsidRDefault="00575B2C">
      <w:pPr>
        <w:pStyle w:val="04NORMALindentado"/>
        <w:numPr>
          <w:ilvl w:val="0"/>
          <w:numId w:val="1"/>
        </w:numPr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Treinar e otimizar o modelo num subconjunto devidamente anotado do ChestX</w:t>
      </w:r>
      <w:r w:rsidRPr="00575B2C">
        <w:rPr>
          <w:rStyle w:val="04NORMALindentadoChar"/>
          <w:rFonts w:ascii="Cambria Math" w:hAnsi="Cambria Math" w:cs="Cambria Math"/>
          <w:sz w:val="20"/>
          <w:szCs w:val="20"/>
        </w:rPr>
        <w:t>‑</w:t>
      </w:r>
      <w:r w:rsidRPr="00575B2C">
        <w:rPr>
          <w:rStyle w:val="04NORMALindentadoChar"/>
          <w:sz w:val="20"/>
          <w:szCs w:val="20"/>
        </w:rPr>
        <w:t>Det10, integrando t</w:t>
      </w:r>
      <w:r w:rsidRPr="00575B2C">
        <w:rPr>
          <w:rStyle w:val="04NORMALindentadoChar"/>
          <w:rFonts w:ascii="Calibri" w:hAnsi="Calibri" w:cs="Calibri"/>
          <w:sz w:val="20"/>
          <w:szCs w:val="20"/>
        </w:rPr>
        <w:t>é</w:t>
      </w:r>
      <w:r w:rsidRPr="00575B2C">
        <w:rPr>
          <w:rStyle w:val="04NORMALindentadoChar"/>
          <w:sz w:val="20"/>
          <w:szCs w:val="20"/>
        </w:rPr>
        <w:t xml:space="preserve">cnicas de data </w:t>
      </w:r>
      <w:proofErr w:type="spellStart"/>
      <w:r w:rsidRPr="00D83F57">
        <w:rPr>
          <w:rStyle w:val="04NORMALindentadoChar"/>
          <w:i/>
          <w:iCs/>
          <w:sz w:val="20"/>
          <w:szCs w:val="20"/>
        </w:rPr>
        <w:t>augmentation</w:t>
      </w:r>
      <w:proofErr w:type="spellEnd"/>
      <w:r w:rsidRPr="00575B2C">
        <w:rPr>
          <w:rStyle w:val="04NORMALindentadoChar"/>
          <w:sz w:val="20"/>
          <w:szCs w:val="20"/>
        </w:rPr>
        <w:t xml:space="preserve"> e </w:t>
      </w:r>
      <w:r w:rsidRPr="00D83F57">
        <w:rPr>
          <w:rStyle w:val="04NORMALindentadoChar"/>
          <w:i/>
          <w:iCs/>
          <w:sz w:val="20"/>
          <w:szCs w:val="20"/>
        </w:rPr>
        <w:t>fine</w:t>
      </w:r>
      <w:r w:rsidRPr="00D83F57">
        <w:rPr>
          <w:rStyle w:val="04NORMALindentadoChar"/>
          <w:rFonts w:ascii="Cambria Math" w:hAnsi="Cambria Math" w:cs="Cambria Math"/>
          <w:i/>
          <w:iCs/>
          <w:sz w:val="20"/>
          <w:szCs w:val="20"/>
        </w:rPr>
        <w:t>‑</w:t>
      </w:r>
      <w:proofErr w:type="spellStart"/>
      <w:r w:rsidRPr="00D83F57">
        <w:rPr>
          <w:rStyle w:val="04NORMALindentadoChar"/>
          <w:i/>
          <w:iCs/>
          <w:sz w:val="20"/>
          <w:szCs w:val="20"/>
        </w:rPr>
        <w:t>tuning</w:t>
      </w:r>
      <w:proofErr w:type="spellEnd"/>
      <w:r w:rsidRPr="00575B2C">
        <w:rPr>
          <w:rStyle w:val="04NORMALindentadoChar"/>
          <w:sz w:val="20"/>
          <w:szCs w:val="20"/>
        </w:rPr>
        <w:t>.</w:t>
      </w:r>
    </w:p>
    <w:p w14:paraId="4CB2B802" w14:textId="339CE471" w:rsidR="00575B2C" w:rsidRPr="00575B2C" w:rsidRDefault="00575B2C">
      <w:pPr>
        <w:pStyle w:val="04NORMALindentado"/>
        <w:numPr>
          <w:ilvl w:val="0"/>
          <w:numId w:val="1"/>
        </w:numPr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Avaliar o desempenho segundo métricas padronizadas e comparar com resultados</w:t>
      </w:r>
      <w:r w:rsidR="00D83F57">
        <w:rPr>
          <w:rStyle w:val="04NORMALindentadoChar"/>
          <w:sz w:val="20"/>
          <w:szCs w:val="20"/>
        </w:rPr>
        <w:t>.</w:t>
      </w:r>
    </w:p>
    <w:p w14:paraId="4FB195FE" w14:textId="5AADB13D" w:rsidR="00FD35A1" w:rsidRDefault="00575B2C">
      <w:pPr>
        <w:pStyle w:val="04NORMALindentado"/>
        <w:numPr>
          <w:ilvl w:val="0"/>
          <w:numId w:val="1"/>
        </w:numPr>
      </w:pPr>
      <w:r w:rsidRPr="00575B2C">
        <w:rPr>
          <w:rStyle w:val="04NORMALindentadoChar"/>
          <w:sz w:val="20"/>
          <w:szCs w:val="20"/>
        </w:rPr>
        <w:t>Discutir as implicações clínicas, limitações e possíveis melhorias, destacando o potencial impacto no fluxo de trabalho radiológico.</w:t>
      </w:r>
    </w:p>
    <w:p w14:paraId="65292615" w14:textId="284216F2" w:rsidR="00575B2C" w:rsidRPr="00575B2C" w:rsidRDefault="00575B2C">
      <w:pPr>
        <w:pStyle w:val="06TITULOCAPITULO"/>
        <w:numPr>
          <w:ilvl w:val="0"/>
          <w:numId w:val="7"/>
        </w:numPr>
        <w:outlineLvl w:val="0"/>
      </w:pPr>
      <w:bookmarkStart w:id="3" w:name="_Toc202733046"/>
      <w:r w:rsidRPr="00575B2C">
        <w:lastRenderedPageBreak/>
        <w:t>Descrição Geral do Sistema</w:t>
      </w:r>
      <w:bookmarkEnd w:id="3"/>
    </w:p>
    <w:p w14:paraId="76A6D9FA" w14:textId="01B49E00" w:rsidR="00575B2C" w:rsidRPr="00857C38" w:rsidRDefault="00432474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r w:rsidRPr="00432474">
        <w:rPr>
          <w:rFonts w:ascii="Calibri" w:hAnsi="Calibri" w:cs="Calibri"/>
        </w:rPr>
        <w:t xml:space="preserve">Estrutura e Organização dos </w:t>
      </w:r>
      <w:proofErr w:type="spellStart"/>
      <w:r w:rsidRPr="00432474">
        <w:rPr>
          <w:rFonts w:ascii="Calibri" w:hAnsi="Calibri" w:cs="Calibri"/>
        </w:rPr>
        <w:t>Notebooks</w:t>
      </w:r>
      <w:proofErr w:type="spellEnd"/>
    </w:p>
    <w:p w14:paraId="7A0550AA" w14:textId="64340D72" w:rsidR="00575B2C" w:rsidRPr="00575B2C" w:rsidRDefault="00432474" w:rsidP="00575B2C">
      <w:pPr>
        <w:pStyle w:val="03NORMAL"/>
      </w:pPr>
      <w:r>
        <w:t>O</w:t>
      </w:r>
      <w:r w:rsidR="00575B2C" w:rsidRPr="00575B2C">
        <w:t xml:space="preserve"> pipeline completo do sistema, desde a preparação do </w:t>
      </w:r>
      <w:proofErr w:type="spellStart"/>
      <w:r w:rsidR="00575B2C" w:rsidRPr="00BC2269">
        <w:rPr>
          <w:i/>
          <w:iCs/>
        </w:rPr>
        <w:t>dataset</w:t>
      </w:r>
      <w:proofErr w:type="spellEnd"/>
      <w:r w:rsidR="00575B2C" w:rsidRPr="00575B2C">
        <w:t xml:space="preserve"> até à </w:t>
      </w:r>
      <w:r w:rsidR="00D83F57" w:rsidRPr="00575B2C">
        <w:t>deteção</w:t>
      </w:r>
      <w:r w:rsidR="00575B2C" w:rsidRPr="00575B2C">
        <w:t xml:space="preserve"> em imagens novas. Cada módulo corresponde a um </w:t>
      </w:r>
      <w:r w:rsidR="006E4555" w:rsidRPr="00575B2C">
        <w:t>Notebook</w:t>
      </w:r>
      <w:r w:rsidR="00575B2C" w:rsidRPr="00575B2C">
        <w:t xml:space="preserve"> distinto:</w:t>
      </w:r>
    </w:p>
    <w:p w14:paraId="38F48BE9" w14:textId="77777777" w:rsidR="00575B2C" w:rsidRPr="00575B2C" w:rsidRDefault="00575B2C">
      <w:pPr>
        <w:pStyle w:val="04NORMALindentado"/>
        <w:numPr>
          <w:ilvl w:val="0"/>
          <w:numId w:val="11"/>
        </w:numPr>
        <w:jc w:val="left"/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Análise Exploratória – 1_analise_</w:t>
      </w:r>
      <w:proofErr w:type="gramStart"/>
      <w:r w:rsidRPr="00575B2C">
        <w:rPr>
          <w:rStyle w:val="04NORMALindentadoChar"/>
          <w:sz w:val="20"/>
          <w:szCs w:val="20"/>
        </w:rPr>
        <w:t>dataset.ipynb</w:t>
      </w:r>
      <w:proofErr w:type="gramEnd"/>
      <w:r w:rsidRPr="00575B2C">
        <w:rPr>
          <w:rStyle w:val="04NORMALindentadoChar"/>
          <w:sz w:val="20"/>
          <w:szCs w:val="20"/>
        </w:rPr>
        <w:br/>
        <w:t>Estatísticas de distribuição de classes e verificação de integridade.</w:t>
      </w:r>
    </w:p>
    <w:p w14:paraId="18A830C1" w14:textId="77777777" w:rsidR="00575B2C" w:rsidRPr="00575B2C" w:rsidRDefault="00575B2C">
      <w:pPr>
        <w:pStyle w:val="04NORMALindentado"/>
        <w:numPr>
          <w:ilvl w:val="0"/>
          <w:numId w:val="11"/>
        </w:numPr>
        <w:jc w:val="left"/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Conversão para YOLO – 2_conversao_</w:t>
      </w:r>
      <w:proofErr w:type="gramStart"/>
      <w:r w:rsidRPr="00575B2C">
        <w:rPr>
          <w:rStyle w:val="04NORMALindentadoChar"/>
          <w:sz w:val="20"/>
          <w:szCs w:val="20"/>
        </w:rPr>
        <w:t>yolo.ipynb</w:t>
      </w:r>
      <w:proofErr w:type="gramEnd"/>
      <w:r w:rsidRPr="00575B2C">
        <w:rPr>
          <w:rStyle w:val="04NORMALindentadoChar"/>
          <w:sz w:val="20"/>
          <w:szCs w:val="20"/>
        </w:rPr>
        <w:br/>
        <w:t>Geração dos ficheiros .</w:t>
      </w:r>
      <w:proofErr w:type="spellStart"/>
      <w:r w:rsidRPr="00575B2C">
        <w:rPr>
          <w:rStyle w:val="04NORMALindentadoChar"/>
          <w:sz w:val="20"/>
          <w:szCs w:val="20"/>
        </w:rPr>
        <w:t>txt</w:t>
      </w:r>
      <w:proofErr w:type="spellEnd"/>
      <w:r w:rsidRPr="00575B2C">
        <w:rPr>
          <w:rStyle w:val="04NORMALindentadoChar"/>
          <w:sz w:val="20"/>
          <w:szCs w:val="20"/>
        </w:rPr>
        <w:t xml:space="preserve"> de rótulos e do </w:t>
      </w:r>
      <w:proofErr w:type="spellStart"/>
      <w:proofErr w:type="gramStart"/>
      <w:r w:rsidRPr="00575B2C">
        <w:rPr>
          <w:rStyle w:val="04NORMALindentadoChar"/>
          <w:sz w:val="20"/>
          <w:szCs w:val="20"/>
        </w:rPr>
        <w:t>data.yaml</w:t>
      </w:r>
      <w:proofErr w:type="spellEnd"/>
      <w:proofErr w:type="gramEnd"/>
      <w:r w:rsidRPr="00575B2C">
        <w:rPr>
          <w:rStyle w:val="04NORMALindentadoChar"/>
          <w:sz w:val="20"/>
          <w:szCs w:val="20"/>
        </w:rPr>
        <w:t xml:space="preserve"> no formato YOLO.</w:t>
      </w:r>
    </w:p>
    <w:p w14:paraId="07631E0E" w14:textId="395BC4F3" w:rsidR="00575B2C" w:rsidRPr="00575B2C" w:rsidRDefault="00575B2C">
      <w:pPr>
        <w:pStyle w:val="04NORMALindentado"/>
        <w:numPr>
          <w:ilvl w:val="0"/>
          <w:numId w:val="11"/>
        </w:numPr>
        <w:jc w:val="left"/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Treino – 3_</w:t>
      </w:r>
      <w:r w:rsidR="006E4555" w:rsidRPr="00575B2C">
        <w:rPr>
          <w:rStyle w:val="04NORMALindentadoChar"/>
          <w:sz w:val="20"/>
          <w:szCs w:val="20"/>
        </w:rPr>
        <w:t xml:space="preserve">treino. </w:t>
      </w:r>
      <w:proofErr w:type="spellStart"/>
      <w:r w:rsidR="006E4555" w:rsidRPr="00575B2C">
        <w:rPr>
          <w:rStyle w:val="04NORMALindentadoChar"/>
          <w:sz w:val="20"/>
          <w:szCs w:val="20"/>
        </w:rPr>
        <w:t>ipynb</w:t>
      </w:r>
      <w:proofErr w:type="spellEnd"/>
      <w:r w:rsidRPr="00575B2C">
        <w:rPr>
          <w:rStyle w:val="04NORMALindentadoChar"/>
          <w:sz w:val="20"/>
          <w:szCs w:val="20"/>
        </w:rPr>
        <w:br/>
        <w:t>Fine</w:t>
      </w:r>
      <w:r w:rsidRPr="00575B2C">
        <w:rPr>
          <w:rStyle w:val="04NORMALindentadoChar"/>
          <w:sz w:val="20"/>
          <w:szCs w:val="20"/>
        </w:rPr>
        <w:noBreakHyphen/>
      </w:r>
      <w:proofErr w:type="spellStart"/>
      <w:r w:rsidRPr="00575B2C">
        <w:rPr>
          <w:rStyle w:val="04NORMALindentadoChar"/>
          <w:sz w:val="20"/>
          <w:szCs w:val="20"/>
        </w:rPr>
        <w:t>tuning</w:t>
      </w:r>
      <w:proofErr w:type="spellEnd"/>
      <w:r w:rsidRPr="00575B2C">
        <w:rPr>
          <w:rStyle w:val="04NORMALindentadoChar"/>
          <w:sz w:val="20"/>
          <w:szCs w:val="20"/>
        </w:rPr>
        <w:t xml:space="preserve"> do YOLOv8</w:t>
      </w:r>
      <w:r w:rsidRPr="00575B2C">
        <w:rPr>
          <w:rStyle w:val="04NORMALindentadoChar"/>
          <w:sz w:val="20"/>
          <w:szCs w:val="20"/>
        </w:rPr>
        <w:noBreakHyphen/>
        <w:t>s (</w:t>
      </w:r>
      <w:proofErr w:type="spellStart"/>
      <w:r w:rsidRPr="00DF682F">
        <w:rPr>
          <w:rStyle w:val="04NORMALindentadoChar"/>
          <w:i/>
          <w:iCs/>
          <w:sz w:val="20"/>
          <w:szCs w:val="20"/>
        </w:rPr>
        <w:t>AdamW</w:t>
      </w:r>
      <w:proofErr w:type="spellEnd"/>
      <w:r w:rsidRPr="00575B2C">
        <w:rPr>
          <w:rStyle w:val="04NORMALindentadoChar"/>
          <w:sz w:val="20"/>
          <w:szCs w:val="20"/>
        </w:rPr>
        <w:t xml:space="preserve">, </w:t>
      </w:r>
      <w:proofErr w:type="spellStart"/>
      <w:r w:rsidRPr="00575B2C">
        <w:rPr>
          <w:rStyle w:val="04NORMALindentadoChar"/>
          <w:sz w:val="20"/>
          <w:szCs w:val="20"/>
        </w:rPr>
        <w:t>batch</w:t>
      </w:r>
      <w:proofErr w:type="spellEnd"/>
      <w:r w:rsidRPr="00575B2C">
        <w:rPr>
          <w:rStyle w:val="04NORMALindentadoChar"/>
          <w:sz w:val="20"/>
          <w:szCs w:val="20"/>
        </w:rPr>
        <w:t> 32, 50 épocas) e gravação do checkpoint y8s_finetune15_best.pt.</w:t>
      </w:r>
    </w:p>
    <w:p w14:paraId="0084AC92" w14:textId="77777777" w:rsidR="00575B2C" w:rsidRPr="00575B2C" w:rsidRDefault="00575B2C">
      <w:pPr>
        <w:pStyle w:val="04NORMALindentado"/>
        <w:numPr>
          <w:ilvl w:val="0"/>
          <w:numId w:val="11"/>
        </w:numPr>
        <w:jc w:val="left"/>
        <w:rPr>
          <w:rStyle w:val="04NORMALindentadoChar"/>
          <w:sz w:val="20"/>
          <w:szCs w:val="20"/>
        </w:rPr>
      </w:pPr>
      <w:r w:rsidRPr="00575B2C">
        <w:rPr>
          <w:rStyle w:val="04NORMALindentadoChar"/>
          <w:sz w:val="20"/>
          <w:szCs w:val="20"/>
        </w:rPr>
        <w:t>Avaliação – 4_</w:t>
      </w:r>
      <w:proofErr w:type="gramStart"/>
      <w:r w:rsidRPr="00575B2C">
        <w:rPr>
          <w:rStyle w:val="04NORMALindentadoChar"/>
          <w:sz w:val="20"/>
          <w:szCs w:val="20"/>
        </w:rPr>
        <w:t>eval.ipynb</w:t>
      </w:r>
      <w:proofErr w:type="gramEnd"/>
      <w:r w:rsidRPr="00575B2C">
        <w:rPr>
          <w:rStyle w:val="04NORMALindentadoChar"/>
          <w:sz w:val="20"/>
          <w:szCs w:val="20"/>
        </w:rPr>
        <w:br/>
        <w:t>Cálculo de métricas (</w:t>
      </w:r>
      <w:proofErr w:type="spellStart"/>
      <w:r w:rsidRPr="00DF682F">
        <w:rPr>
          <w:rStyle w:val="04NORMALindentadoChar"/>
          <w:i/>
          <w:iCs/>
          <w:sz w:val="20"/>
          <w:szCs w:val="20"/>
        </w:rPr>
        <w:t>mAP</w:t>
      </w:r>
      <w:proofErr w:type="spellEnd"/>
      <w:r w:rsidRPr="00575B2C">
        <w:rPr>
          <w:rStyle w:val="04NORMALindentadoChar"/>
          <w:sz w:val="20"/>
          <w:szCs w:val="20"/>
        </w:rPr>
        <w:t xml:space="preserve">, precisão, </w:t>
      </w:r>
      <w:proofErr w:type="spellStart"/>
      <w:r w:rsidRPr="00DF682F">
        <w:rPr>
          <w:rStyle w:val="04NORMALindentadoChar"/>
          <w:i/>
          <w:iCs/>
          <w:sz w:val="20"/>
          <w:szCs w:val="20"/>
        </w:rPr>
        <w:t>recall</w:t>
      </w:r>
      <w:proofErr w:type="spellEnd"/>
      <w:r w:rsidRPr="00575B2C">
        <w:rPr>
          <w:rStyle w:val="04NORMALindentadoChar"/>
          <w:sz w:val="20"/>
          <w:szCs w:val="20"/>
        </w:rPr>
        <w:t xml:space="preserve">) no conjunto de teste via </w:t>
      </w:r>
      <w:proofErr w:type="spellStart"/>
      <w:r w:rsidRPr="00575B2C">
        <w:rPr>
          <w:rStyle w:val="04NORMALindentadoChar"/>
          <w:sz w:val="20"/>
          <w:szCs w:val="20"/>
        </w:rPr>
        <w:t>yolo</w:t>
      </w:r>
      <w:proofErr w:type="spellEnd"/>
      <w:r w:rsidRPr="00575B2C">
        <w:rPr>
          <w:rStyle w:val="04NORMALindentadoChar"/>
          <w:sz w:val="20"/>
          <w:szCs w:val="20"/>
        </w:rPr>
        <w:t xml:space="preserve"> </w:t>
      </w:r>
      <w:proofErr w:type="spellStart"/>
      <w:r w:rsidRPr="00575B2C">
        <w:rPr>
          <w:rStyle w:val="04NORMALindentadoChar"/>
          <w:sz w:val="20"/>
          <w:szCs w:val="20"/>
        </w:rPr>
        <w:t>val</w:t>
      </w:r>
      <w:proofErr w:type="spellEnd"/>
      <w:r w:rsidRPr="00575B2C">
        <w:rPr>
          <w:rStyle w:val="04NORMALindentadoChar"/>
          <w:sz w:val="20"/>
          <w:szCs w:val="20"/>
        </w:rPr>
        <w:t>.</w:t>
      </w:r>
    </w:p>
    <w:p w14:paraId="4947F8AF" w14:textId="51A1BF21" w:rsidR="00575B2C" w:rsidRPr="008B2841" w:rsidRDefault="006E4555">
      <w:pPr>
        <w:pStyle w:val="04NORMALindentado"/>
        <w:numPr>
          <w:ilvl w:val="0"/>
          <w:numId w:val="11"/>
        </w:numPr>
        <w:jc w:val="left"/>
        <w:rPr>
          <w:rFonts w:ascii="Calibri" w:hAnsi="Calibri" w:cs="Calibri"/>
        </w:rPr>
      </w:pPr>
      <w:r w:rsidRPr="008B2841">
        <w:rPr>
          <w:rStyle w:val="04NORMALindentadoChar"/>
          <w:sz w:val="20"/>
          <w:szCs w:val="20"/>
        </w:rPr>
        <w:t>Deteção</w:t>
      </w:r>
      <w:r w:rsidR="00575B2C" w:rsidRPr="008B2841">
        <w:rPr>
          <w:rStyle w:val="04NORMALindentadoChar"/>
          <w:sz w:val="20"/>
          <w:szCs w:val="20"/>
        </w:rPr>
        <w:t xml:space="preserve"> – 5_</w:t>
      </w:r>
      <w:proofErr w:type="gramStart"/>
      <w:r w:rsidR="00575B2C" w:rsidRPr="008B2841">
        <w:rPr>
          <w:rStyle w:val="04NORMALindentadoChar"/>
          <w:sz w:val="20"/>
          <w:szCs w:val="20"/>
        </w:rPr>
        <w:t>detecao.ipynb</w:t>
      </w:r>
      <w:proofErr w:type="gramEnd"/>
      <w:r w:rsidR="00575B2C" w:rsidRPr="008B2841">
        <w:rPr>
          <w:rStyle w:val="04NORMALindentadoChar"/>
          <w:sz w:val="20"/>
          <w:szCs w:val="20"/>
        </w:rPr>
        <w:br/>
        <w:t>Aplicação do checkpoint final a radiografias inéditas, produzindo caixas delimitadoras e probabilidades.</w:t>
      </w:r>
    </w:p>
    <w:p w14:paraId="691C33CE" w14:textId="7DE23403" w:rsidR="00575B2C" w:rsidRDefault="00575B2C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4" w:name="_Toc202733048"/>
      <w:r w:rsidRPr="00857C38">
        <w:rPr>
          <w:rFonts w:ascii="Calibri" w:hAnsi="Calibri" w:cs="Calibri"/>
        </w:rPr>
        <w:t>Fluxo de Treino</w:t>
      </w:r>
      <w:bookmarkEnd w:id="4"/>
    </w:p>
    <w:p w14:paraId="444AFCB4" w14:textId="77777777" w:rsidR="002A5FD3" w:rsidRDefault="004F6505" w:rsidP="002A5FD3">
      <w:pPr>
        <w:pStyle w:val="07SECCAO"/>
        <w:keepNext/>
        <w:ind w:left="792"/>
      </w:pPr>
      <w:r>
        <w:rPr>
          <w:rFonts w:ascii="Calibri" w:hAnsi="Calibri" w:cs="Calibri"/>
          <w:noProof/>
        </w:rPr>
        <w:drawing>
          <wp:inline distT="0" distB="0" distL="0" distR="0" wp14:anchorId="69D52602" wp14:editId="2685332D">
            <wp:extent cx="5740400" cy="330200"/>
            <wp:effectExtent l="0" t="0" r="0" b="0"/>
            <wp:docPr id="62675116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05F8" w14:textId="1581EAD2" w:rsidR="004F6505" w:rsidRPr="002A5FD3" w:rsidRDefault="002A5FD3" w:rsidP="002A5FD3">
      <w:pPr>
        <w:pStyle w:val="Legenda"/>
        <w:jc w:val="center"/>
        <w:rPr>
          <w:rFonts w:ascii="Calibri" w:hAnsi="Calibri" w:cs="Calibri"/>
          <w:lang w:val="pt-PT"/>
        </w:rPr>
      </w:pPr>
      <w:r w:rsidRPr="002A5FD3">
        <w:rPr>
          <w:lang w:val="pt-PT"/>
        </w:rPr>
        <w:t xml:space="preserve">Figura </w:t>
      </w:r>
      <w:r>
        <w:fldChar w:fldCharType="begin"/>
      </w:r>
      <w:r w:rsidRPr="002A5FD3">
        <w:rPr>
          <w:lang w:val="pt-PT"/>
        </w:rPr>
        <w:instrText xml:space="preserve"> SEQ Figura \* ARABIC </w:instrText>
      </w:r>
      <w:r>
        <w:fldChar w:fldCharType="separate"/>
      </w:r>
      <w:r w:rsidR="00432474">
        <w:rPr>
          <w:noProof/>
          <w:lang w:val="pt-PT"/>
        </w:rPr>
        <w:t>2</w:t>
      </w:r>
      <w:r>
        <w:fldChar w:fldCharType="end"/>
      </w:r>
      <w:r w:rsidRPr="002A5FD3">
        <w:rPr>
          <w:lang w:val="pt-PT"/>
        </w:rPr>
        <w:t xml:space="preserve"> - Fluxo de Treino do Modelo</w:t>
      </w:r>
    </w:p>
    <w:p w14:paraId="25D3CC02" w14:textId="77777777" w:rsidR="004F6505" w:rsidRPr="004F6505" w:rsidRDefault="004F6505" w:rsidP="004F6505">
      <w:pPr>
        <w:pStyle w:val="03NORMAL"/>
      </w:pPr>
      <w:r w:rsidRPr="004F6505">
        <w:t xml:space="preserve">O processo de treino do modelo baseia-se num pipeline estruturado, que se inicia na preparação do </w:t>
      </w:r>
      <w:proofErr w:type="spellStart"/>
      <w:r w:rsidRPr="00DF682F">
        <w:rPr>
          <w:i/>
          <w:iCs/>
        </w:rPr>
        <w:t>dataset</w:t>
      </w:r>
      <w:proofErr w:type="spellEnd"/>
      <w:r w:rsidRPr="004F6505">
        <w:t xml:space="preserve"> e culmina na avaliação do desempenho do modelo otimizado. As principais etapas são:</w:t>
      </w:r>
    </w:p>
    <w:p w14:paraId="49462292" w14:textId="2F0E5121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Carregamento dos Dados:</w:t>
      </w:r>
      <w:r w:rsidRPr="004F6505">
        <w:br/>
        <w:t>O pipeline inicia-se com o carregamento das 3 001 imagens de treino e respetivas anotações do conjunto ChestX-Det10. As imagens encontram-se em escala de cinzentos, no formato PNG</w:t>
      </w:r>
      <w:r w:rsidR="00DF682F">
        <w:t>.</w:t>
      </w:r>
    </w:p>
    <w:p w14:paraId="22A91D92" w14:textId="78DFE99F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 xml:space="preserve">Análise Exploratória do </w:t>
      </w:r>
      <w:proofErr w:type="spellStart"/>
      <w:r w:rsidRPr="00DF682F">
        <w:rPr>
          <w:b/>
          <w:bCs/>
          <w:i/>
          <w:iCs/>
        </w:rPr>
        <w:t>Dataset</w:t>
      </w:r>
      <w:proofErr w:type="spellEnd"/>
      <w:r w:rsidRPr="004F6505">
        <w:rPr>
          <w:b/>
          <w:bCs/>
        </w:rPr>
        <w:t>:</w:t>
      </w:r>
      <w:r w:rsidRPr="004F6505">
        <w:br/>
        <w:t>Antes do pré-processamento, procede-se à análise estatística e verificação de integridade dos dados, quantificando a distribuição de classes e a existência de imagens com ou sem anotações.</w:t>
      </w:r>
    </w:p>
    <w:p w14:paraId="4CE03E68" w14:textId="7E1BDD70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Pré-processamento e Conversão para o Formato YOLO:</w:t>
      </w:r>
      <w:r w:rsidRPr="004F6505">
        <w:br/>
        <w:t xml:space="preserve">As anotações são convertidas para o formato YOLO (classe, centro x/y, largura, altura normalizados). As imagens são organizadas segundo a divisão oficial (70/20/10), mantendo-se os ficheiros </w:t>
      </w:r>
      <w:proofErr w:type="spellStart"/>
      <w:proofErr w:type="gramStart"/>
      <w:r w:rsidRPr="004F6505">
        <w:t>data.yaml</w:t>
      </w:r>
      <w:proofErr w:type="spellEnd"/>
      <w:proofErr w:type="gramEnd"/>
      <w:r w:rsidRPr="004F6505">
        <w:t xml:space="preserve"> e .</w:t>
      </w:r>
      <w:proofErr w:type="spellStart"/>
      <w:r w:rsidRPr="004F6505">
        <w:t>txt</w:t>
      </w:r>
      <w:proofErr w:type="spellEnd"/>
      <w:r w:rsidRPr="004F6505">
        <w:t xml:space="preserve"> organizados por imagem.</w:t>
      </w:r>
    </w:p>
    <w:p w14:paraId="51C709DA" w14:textId="58DCD39B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lastRenderedPageBreak/>
        <w:t>Configuração do Modelo YOLOv8-s:</w:t>
      </w:r>
      <w:r w:rsidRPr="004F6505">
        <w:br/>
        <w:t>Utiliza-se a arquitetura YOLOv8-s com pesos iniciais (pré-treinados). Esta configuração compacta foi escolhida por oferecer um bom compromisso entre desempenho e custo computacional.</w:t>
      </w:r>
    </w:p>
    <w:p w14:paraId="5BD1C384" w14:textId="0FE3693A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Fine-</w:t>
      </w:r>
      <w:proofErr w:type="spellStart"/>
      <w:r w:rsidRPr="004F6505">
        <w:rPr>
          <w:b/>
          <w:bCs/>
        </w:rPr>
        <w:t>Tuning</w:t>
      </w:r>
      <w:proofErr w:type="spellEnd"/>
      <w:r w:rsidRPr="004F6505">
        <w:rPr>
          <w:b/>
          <w:bCs/>
        </w:rPr>
        <w:t xml:space="preserve"> com Estratégias de Otimização:</w:t>
      </w:r>
      <w:r w:rsidRPr="004F6505">
        <w:br/>
        <w:t xml:space="preserve">O modelo é treinado ao longo de até 50 épocas, com </w:t>
      </w:r>
      <w:proofErr w:type="spellStart"/>
      <w:r w:rsidRPr="004F6505">
        <w:t>batch</w:t>
      </w:r>
      <w:proofErr w:type="spellEnd"/>
      <w:r w:rsidRPr="004F6505">
        <w:t xml:space="preserve"> </w:t>
      </w:r>
      <w:proofErr w:type="spellStart"/>
      <w:r w:rsidRPr="004F6505">
        <w:t>size</w:t>
      </w:r>
      <w:proofErr w:type="spellEnd"/>
      <w:r w:rsidRPr="004F6505">
        <w:t xml:space="preserve"> de 32 e </w:t>
      </w:r>
      <w:proofErr w:type="spellStart"/>
      <w:r w:rsidRPr="004F6505">
        <w:t>otimizador</w:t>
      </w:r>
      <w:proofErr w:type="spellEnd"/>
      <w:r w:rsidRPr="004F6505">
        <w:t xml:space="preserve"> </w:t>
      </w:r>
      <w:proofErr w:type="spellStart"/>
      <w:r w:rsidRPr="004F6505">
        <w:t>AdamW</w:t>
      </w:r>
      <w:proofErr w:type="spellEnd"/>
      <w:r w:rsidRPr="004F6505">
        <w:t xml:space="preserve"> (taxa de aprendizagem inicial de 1 × 10⁻⁴). Aplica-se data </w:t>
      </w:r>
      <w:proofErr w:type="spellStart"/>
      <w:r w:rsidRPr="004F6505">
        <w:t>augmentation</w:t>
      </w:r>
      <w:proofErr w:type="spellEnd"/>
      <w:r w:rsidRPr="004F6505">
        <w:t xml:space="preserve"> com </w:t>
      </w:r>
      <w:proofErr w:type="spellStart"/>
      <w:r w:rsidRPr="004F6505">
        <w:t>flip</w:t>
      </w:r>
      <w:proofErr w:type="spellEnd"/>
      <w:r w:rsidRPr="004F6505">
        <w:t xml:space="preserve"> horizontal (p=0.5) e </w:t>
      </w:r>
      <w:proofErr w:type="spellStart"/>
      <w:r w:rsidRPr="004F6505">
        <w:t>scale</w:t>
      </w:r>
      <w:proofErr w:type="spellEnd"/>
      <w:r w:rsidRPr="004F6505">
        <w:t xml:space="preserve"> jitter ([0.5, 1.5]) para robustez espacial e de escala.</w:t>
      </w:r>
    </w:p>
    <w:p w14:paraId="19467832" w14:textId="0EA47392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Validação Contínua:</w:t>
      </w:r>
      <w:r w:rsidRPr="004F6505">
        <w:br/>
        <w:t xml:space="preserve">A cada época, o desempenho é avaliado sobre o conjunto de validação. O critério de paragem antecipada interrompe o treino se o </w:t>
      </w:r>
      <w:proofErr w:type="spellStart"/>
      <w:r w:rsidRPr="004F6505">
        <w:t>mAP</w:t>
      </w:r>
      <w:proofErr w:type="spellEnd"/>
      <w:r w:rsidRPr="004F6505">
        <w:t>₅</w:t>
      </w:r>
      <w:proofErr w:type="gramStart"/>
      <w:r w:rsidRPr="004F6505">
        <w:t>₀:₉</w:t>
      </w:r>
      <w:proofErr w:type="gramEnd"/>
      <w:r w:rsidRPr="004F6505">
        <w:t>₅ não melhorar durante seis épocas consecutivas, preservando o checkpoint de melhor desempenho (y8s_finetune15_best.pt).</w:t>
      </w:r>
    </w:p>
    <w:p w14:paraId="3F7DD674" w14:textId="49E0032C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Seleção do Modelo Final:</w:t>
      </w:r>
      <w:r w:rsidRPr="004F6505">
        <w:br/>
        <w:t>O modelo com melhor desempenho em validação é selecionado. A configuração final é denominada y8s_finetune15.</w:t>
      </w:r>
    </w:p>
    <w:p w14:paraId="5998F422" w14:textId="762FA065" w:rsidR="004F6505" w:rsidRPr="004F6505" w:rsidRDefault="004F6505" w:rsidP="004F6505">
      <w:pPr>
        <w:pStyle w:val="03NORMAL"/>
        <w:numPr>
          <w:ilvl w:val="0"/>
          <w:numId w:val="19"/>
        </w:numPr>
        <w:jc w:val="left"/>
      </w:pPr>
      <w:r w:rsidRPr="004F6505">
        <w:rPr>
          <w:b/>
          <w:bCs/>
        </w:rPr>
        <w:t>Avaliação no Conjunto de Teste:</w:t>
      </w:r>
      <w:r w:rsidRPr="004F6505">
        <w:br/>
        <w:t>O modelo final é testado em 542 imagens não vistas, sendo calculadas métricas como:</w:t>
      </w:r>
    </w:p>
    <w:p w14:paraId="1AF0C330" w14:textId="02BDA0FB" w:rsidR="004F6505" w:rsidRDefault="004F6505" w:rsidP="002A5FD3">
      <w:pPr>
        <w:pStyle w:val="03NORMAL"/>
        <w:ind w:left="720"/>
        <w:jc w:val="left"/>
        <w:rPr>
          <w:rFonts w:ascii="Calibri" w:hAnsi="Calibri" w:cs="Calibri"/>
        </w:rPr>
      </w:pPr>
      <w:proofErr w:type="spellStart"/>
      <w:r w:rsidRPr="00DF682F">
        <w:rPr>
          <w:i/>
          <w:iCs/>
        </w:rPr>
        <w:t>mAP</w:t>
      </w:r>
      <w:proofErr w:type="spellEnd"/>
      <w:r w:rsidRPr="00DF682F">
        <w:rPr>
          <w:i/>
          <w:iCs/>
        </w:rPr>
        <w:t>₅₀</w:t>
      </w:r>
      <w:r w:rsidR="00DF682F">
        <w:rPr>
          <w:i/>
          <w:iCs/>
        </w:rPr>
        <w:t>_</w:t>
      </w:r>
      <w:r w:rsidRPr="00DF682F">
        <w:rPr>
          <w:i/>
          <w:iCs/>
        </w:rPr>
        <w:t>₉₅,</w:t>
      </w:r>
      <w:r w:rsidRPr="004F6505">
        <w:t xml:space="preserve"> </w:t>
      </w:r>
      <w:proofErr w:type="spellStart"/>
      <w:r w:rsidRPr="00DF682F">
        <w:rPr>
          <w:i/>
          <w:iCs/>
        </w:rPr>
        <w:t>mAP</w:t>
      </w:r>
      <w:proofErr w:type="spellEnd"/>
      <w:r w:rsidRPr="00DF682F">
        <w:rPr>
          <w:i/>
          <w:iCs/>
        </w:rPr>
        <w:t>₅₀</w:t>
      </w:r>
      <w:r w:rsidRPr="004F6505">
        <w:t xml:space="preserve"> = 0,442, Sensibilidade, Precisão e etc.</w:t>
      </w:r>
    </w:p>
    <w:p w14:paraId="2208BE1A" w14:textId="1B0E8C8F" w:rsidR="008B2841" w:rsidRPr="002A5FD3" w:rsidRDefault="00575B2C" w:rsidP="008B2841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5" w:name="_Toc202733049"/>
      <w:r w:rsidRPr="008B2841">
        <w:rPr>
          <w:rFonts w:ascii="Calibri" w:hAnsi="Calibri" w:cs="Calibri"/>
        </w:rPr>
        <w:t>Módulos e Tecnologias</w:t>
      </w:r>
      <w:bookmarkEnd w:id="5"/>
    </w:p>
    <w:p w14:paraId="51658A9A" w14:textId="5D730EB9" w:rsidR="00575B2C" w:rsidRPr="008B2841" w:rsidRDefault="00575B2C" w:rsidP="008B2841">
      <w:pPr>
        <w:pStyle w:val="03NORMAL"/>
      </w:pPr>
      <w:r w:rsidRPr="008B2841">
        <w:t xml:space="preserve">Ambiente de Execução: </w:t>
      </w:r>
      <w:proofErr w:type="spellStart"/>
      <w:r w:rsidRPr="008B2841">
        <w:t>Python</w:t>
      </w:r>
      <w:proofErr w:type="spellEnd"/>
      <w:r w:rsidRPr="008B2841">
        <w:t xml:space="preserve"> 3.10, </w:t>
      </w:r>
      <w:proofErr w:type="spellStart"/>
      <w:r w:rsidRPr="008B2841">
        <w:t>Ultralytics</w:t>
      </w:r>
      <w:proofErr w:type="spellEnd"/>
      <w:r w:rsidRPr="008B2841">
        <w:t> 8.2 (</w:t>
      </w:r>
      <w:proofErr w:type="spellStart"/>
      <w:r w:rsidRPr="008B2841">
        <w:t>PyTorch</w:t>
      </w:r>
      <w:proofErr w:type="spellEnd"/>
      <w:r w:rsidRPr="008B2841">
        <w:t> 2.2), CUDA 11.8, Google </w:t>
      </w:r>
      <w:proofErr w:type="spellStart"/>
      <w:r w:rsidRPr="008B2841">
        <w:t>Colab</w:t>
      </w:r>
      <w:proofErr w:type="spellEnd"/>
      <w:r w:rsidRPr="008B2841">
        <w:t>.</w:t>
      </w:r>
    </w:p>
    <w:p w14:paraId="3F83249D" w14:textId="77777777" w:rsidR="00575B2C" w:rsidRPr="008B2841" w:rsidRDefault="00575B2C" w:rsidP="008B2841">
      <w:pPr>
        <w:pStyle w:val="03NORMAL"/>
      </w:pPr>
      <w:r w:rsidRPr="008B2841">
        <w:t>Ferramentas e Linguagens:</w:t>
      </w:r>
    </w:p>
    <w:p w14:paraId="25207FBE" w14:textId="77777777" w:rsidR="00575B2C" w:rsidRPr="008B2841" w:rsidRDefault="00575B2C">
      <w:pPr>
        <w:pStyle w:val="03NORMAL"/>
        <w:numPr>
          <w:ilvl w:val="0"/>
          <w:numId w:val="2"/>
        </w:numPr>
      </w:pPr>
      <w:r w:rsidRPr="008B2841">
        <w:t xml:space="preserve">Linguagem principal: </w:t>
      </w:r>
      <w:proofErr w:type="spellStart"/>
      <w:r w:rsidRPr="008B2841">
        <w:t>Python</w:t>
      </w:r>
      <w:proofErr w:type="spellEnd"/>
      <w:r w:rsidRPr="008B2841">
        <w:t xml:space="preserve">, </w:t>
      </w:r>
      <w:proofErr w:type="spellStart"/>
      <w:r w:rsidRPr="008B2841">
        <w:t>notebooks</w:t>
      </w:r>
      <w:proofErr w:type="spellEnd"/>
      <w:r w:rsidRPr="008B2841">
        <w:t xml:space="preserve"> </w:t>
      </w:r>
      <w:proofErr w:type="spellStart"/>
      <w:r w:rsidRPr="008B2841">
        <w:t>Jupyter</w:t>
      </w:r>
      <w:proofErr w:type="spellEnd"/>
      <w:r w:rsidRPr="008B2841">
        <w:t xml:space="preserve"> (Google </w:t>
      </w:r>
      <w:proofErr w:type="spellStart"/>
      <w:r w:rsidRPr="008B2841">
        <w:t>Colab</w:t>
      </w:r>
      <w:proofErr w:type="spellEnd"/>
      <w:r w:rsidRPr="008B2841">
        <w:t>).</w:t>
      </w:r>
    </w:p>
    <w:p w14:paraId="6AD1544B" w14:textId="77777777" w:rsidR="00575B2C" w:rsidRPr="0083506B" w:rsidRDefault="00575B2C">
      <w:pPr>
        <w:pStyle w:val="03NORMAL"/>
        <w:numPr>
          <w:ilvl w:val="0"/>
          <w:numId w:val="2"/>
        </w:numPr>
        <w:rPr>
          <w:lang w:val="en-US"/>
        </w:rPr>
      </w:pPr>
      <w:r w:rsidRPr="0083506B">
        <w:rPr>
          <w:lang w:val="en-US"/>
        </w:rPr>
        <w:t xml:space="preserve">Framework de Deep Learning: </w:t>
      </w:r>
      <w:proofErr w:type="spellStart"/>
      <w:r w:rsidRPr="0083506B">
        <w:rPr>
          <w:lang w:val="en-US"/>
        </w:rPr>
        <w:t>PyTorch</w:t>
      </w:r>
      <w:proofErr w:type="spellEnd"/>
      <w:r w:rsidRPr="0083506B">
        <w:rPr>
          <w:lang w:val="en-US"/>
        </w:rPr>
        <w:t xml:space="preserve"> 2.2 com </w:t>
      </w:r>
      <w:proofErr w:type="spellStart"/>
      <w:r w:rsidRPr="0083506B">
        <w:rPr>
          <w:lang w:val="en-US"/>
        </w:rPr>
        <w:t>Ultralytics</w:t>
      </w:r>
      <w:proofErr w:type="spellEnd"/>
      <w:r w:rsidRPr="0083506B">
        <w:rPr>
          <w:lang w:val="en-US"/>
        </w:rPr>
        <w:t xml:space="preserve"> YOLOv8.</w:t>
      </w:r>
    </w:p>
    <w:p w14:paraId="4BF995E5" w14:textId="3DCA2869" w:rsidR="00575B2C" w:rsidRPr="008B2841" w:rsidRDefault="00575B2C">
      <w:pPr>
        <w:pStyle w:val="03NORMAL"/>
        <w:numPr>
          <w:ilvl w:val="0"/>
          <w:numId w:val="2"/>
        </w:numPr>
      </w:pPr>
      <w:r w:rsidRPr="008B2841">
        <w:t xml:space="preserve">Bibliotecas auxiliares: </w:t>
      </w:r>
      <w:proofErr w:type="spellStart"/>
      <w:r w:rsidRPr="008B2841">
        <w:t>NumPy</w:t>
      </w:r>
      <w:proofErr w:type="spellEnd"/>
      <w:r w:rsidRPr="008B2841">
        <w:t xml:space="preserve">, Pandas, </w:t>
      </w:r>
      <w:proofErr w:type="spellStart"/>
      <w:r w:rsidRPr="008B2841">
        <w:t>OpenCV</w:t>
      </w:r>
      <w:proofErr w:type="spellEnd"/>
      <w:r w:rsidRPr="008B2841">
        <w:t xml:space="preserve">, </w:t>
      </w:r>
      <w:proofErr w:type="spellStart"/>
      <w:r w:rsidRPr="008B2841">
        <w:t>Matplotlib</w:t>
      </w:r>
      <w:proofErr w:type="spellEnd"/>
      <w:r w:rsidRPr="008B2841">
        <w:t xml:space="preserve">, </w:t>
      </w:r>
      <w:proofErr w:type="spellStart"/>
      <w:r w:rsidRPr="008B2841">
        <w:t>Seaborn</w:t>
      </w:r>
      <w:proofErr w:type="spellEnd"/>
      <w:r w:rsidRPr="008B2841">
        <w:t>.</w:t>
      </w:r>
    </w:p>
    <w:p w14:paraId="40F84177" w14:textId="77777777" w:rsidR="00575B2C" w:rsidRPr="008B2841" w:rsidRDefault="00575B2C">
      <w:pPr>
        <w:pStyle w:val="03NORMAL"/>
        <w:numPr>
          <w:ilvl w:val="0"/>
          <w:numId w:val="2"/>
        </w:numPr>
      </w:pPr>
      <w:r w:rsidRPr="008B2841">
        <w:t xml:space="preserve">Análise de dados e visualização: </w:t>
      </w:r>
      <w:proofErr w:type="spellStart"/>
      <w:r w:rsidRPr="008B2841">
        <w:t>Seaborn</w:t>
      </w:r>
      <w:proofErr w:type="spellEnd"/>
      <w:r w:rsidRPr="008B2841">
        <w:t>/</w:t>
      </w:r>
      <w:proofErr w:type="spellStart"/>
      <w:r w:rsidRPr="008B2841">
        <w:t>Matplotlib</w:t>
      </w:r>
      <w:proofErr w:type="spellEnd"/>
      <w:r w:rsidRPr="008B2841">
        <w:t xml:space="preserve"> em </w:t>
      </w:r>
      <w:proofErr w:type="spellStart"/>
      <w:r w:rsidRPr="008B2841">
        <w:t>notebooks</w:t>
      </w:r>
      <w:proofErr w:type="spellEnd"/>
      <w:r w:rsidRPr="008B2841">
        <w:t>.</w:t>
      </w:r>
    </w:p>
    <w:p w14:paraId="0EF452D1" w14:textId="77777777" w:rsidR="00575B2C" w:rsidRPr="008B2841" w:rsidRDefault="00575B2C" w:rsidP="008B2841">
      <w:pPr>
        <w:pStyle w:val="03NORMAL"/>
      </w:pPr>
      <w:r w:rsidRPr="008B2841">
        <w:t>Metodologias aplicadas:</w:t>
      </w:r>
    </w:p>
    <w:p w14:paraId="4FFCCB2A" w14:textId="786CEACB" w:rsidR="00575B2C" w:rsidRPr="008B2841" w:rsidRDefault="00575B2C">
      <w:pPr>
        <w:pStyle w:val="03NORMAL"/>
        <w:numPr>
          <w:ilvl w:val="0"/>
          <w:numId w:val="3"/>
        </w:numPr>
      </w:pPr>
      <w:r w:rsidRPr="008B2841">
        <w:t xml:space="preserve">Ajuste de </w:t>
      </w:r>
      <w:r w:rsidR="00DF682F" w:rsidRPr="008B2841">
        <w:t>Hiper parâmetros</w:t>
      </w:r>
      <w:r w:rsidRPr="008B2841">
        <w:t xml:space="preserve"> via experimentação manual.</w:t>
      </w:r>
    </w:p>
    <w:p w14:paraId="300AFA34" w14:textId="77777777" w:rsidR="00575B2C" w:rsidRPr="008B2841" w:rsidRDefault="00575B2C">
      <w:pPr>
        <w:pStyle w:val="03NORMAL"/>
        <w:numPr>
          <w:ilvl w:val="0"/>
          <w:numId w:val="3"/>
        </w:numPr>
      </w:pPr>
      <w:proofErr w:type="spellStart"/>
      <w:r w:rsidRPr="00DF682F">
        <w:rPr>
          <w:i/>
          <w:iCs/>
        </w:rPr>
        <w:t>Early</w:t>
      </w:r>
      <w:r w:rsidRPr="00DF682F">
        <w:rPr>
          <w:i/>
          <w:iCs/>
        </w:rPr>
        <w:noBreakHyphen/>
        <w:t>Stopping</w:t>
      </w:r>
      <w:proofErr w:type="spellEnd"/>
      <w:r w:rsidRPr="008B2841">
        <w:t xml:space="preserve"> com paciência de seis épocas.</w:t>
      </w:r>
    </w:p>
    <w:p w14:paraId="45F6C3F6" w14:textId="3C65A16E" w:rsidR="00575B2C" w:rsidRPr="008B2841" w:rsidRDefault="00575B2C">
      <w:pPr>
        <w:pStyle w:val="03NORMAL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8B2841">
        <w:rPr>
          <w:lang w:val="en-US"/>
        </w:rPr>
        <w:t>Data Augmentation (</w:t>
      </w:r>
      <w:r w:rsidRPr="00DF682F">
        <w:rPr>
          <w:i/>
          <w:iCs/>
          <w:lang w:val="en-US"/>
        </w:rPr>
        <w:t xml:space="preserve">flip horizontal, scale </w:t>
      </w:r>
      <w:proofErr w:type="gramStart"/>
      <w:r w:rsidRPr="00DF682F">
        <w:rPr>
          <w:i/>
          <w:iCs/>
          <w:lang w:val="en-US"/>
        </w:rPr>
        <w:t>jitter</w:t>
      </w:r>
      <w:r w:rsidRPr="008B2841">
        <w:rPr>
          <w:lang w:val="en-US"/>
        </w:rPr>
        <w:t xml:space="preserve">) </w:t>
      </w:r>
      <w:r w:rsidR="00DF682F">
        <w:rPr>
          <w:lang w:val="en-US"/>
        </w:rPr>
        <w:t xml:space="preserve"> no</w:t>
      </w:r>
      <w:proofErr w:type="gramEnd"/>
      <w:r w:rsidR="00DF682F">
        <w:rPr>
          <w:lang w:val="en-US"/>
        </w:rPr>
        <w:t xml:space="preserve"> </w:t>
      </w:r>
      <w:proofErr w:type="spellStart"/>
      <w:r w:rsidR="00DF682F">
        <w:rPr>
          <w:lang w:val="en-US"/>
        </w:rPr>
        <w:t>treino</w:t>
      </w:r>
      <w:proofErr w:type="spellEnd"/>
      <w:r w:rsidR="00DF682F">
        <w:rPr>
          <w:lang w:val="en-US"/>
        </w:rPr>
        <w:t>.</w:t>
      </w:r>
    </w:p>
    <w:p w14:paraId="26C8958D" w14:textId="1506ECF7" w:rsidR="00575B2C" w:rsidRPr="008B2841" w:rsidRDefault="00575B2C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6" w:name="_Toc202733050"/>
      <w:r w:rsidRPr="008B2841">
        <w:rPr>
          <w:rFonts w:ascii="Calibri" w:hAnsi="Calibri" w:cs="Calibri"/>
        </w:rPr>
        <w:t>Estratégias Testadas e Limitações</w:t>
      </w:r>
      <w:bookmarkEnd w:id="6"/>
    </w:p>
    <w:p w14:paraId="781E0C40" w14:textId="2DAB1E68" w:rsidR="00575B2C" w:rsidRPr="008B2841" w:rsidRDefault="00575B2C">
      <w:pPr>
        <w:pStyle w:val="03NORMAL"/>
        <w:numPr>
          <w:ilvl w:val="0"/>
          <w:numId w:val="2"/>
        </w:numPr>
        <w:jc w:val="left"/>
      </w:pPr>
      <w:r w:rsidRPr="008B2841">
        <w:t xml:space="preserve">Framework alternativo — </w:t>
      </w:r>
      <w:proofErr w:type="spellStart"/>
      <w:r w:rsidRPr="008B2841">
        <w:t>TensorFlow</w:t>
      </w:r>
      <w:proofErr w:type="spellEnd"/>
      <w:r w:rsidRPr="008B2841">
        <w:t>/</w:t>
      </w:r>
      <w:proofErr w:type="spellStart"/>
      <w:r w:rsidRPr="008B2841">
        <w:t>Keras</w:t>
      </w:r>
      <w:proofErr w:type="spellEnd"/>
      <w:r w:rsidRPr="008B2841">
        <w:t xml:space="preserve">: foram realizados testes iniciais com </w:t>
      </w:r>
      <w:proofErr w:type="spellStart"/>
      <w:r w:rsidRPr="008B2841">
        <w:t>TensorFlow</w:t>
      </w:r>
      <w:proofErr w:type="spellEnd"/>
      <w:r w:rsidRPr="008B2841">
        <w:t xml:space="preserve"> 2.14 e </w:t>
      </w:r>
      <w:proofErr w:type="spellStart"/>
      <w:r w:rsidRPr="008B2841">
        <w:t>Keras</w:t>
      </w:r>
      <w:proofErr w:type="spellEnd"/>
      <w:r w:rsidRPr="008B2841">
        <w:t>, mas surgiram problemas de compatibilidade com a GPU (drivers/CUDA). Optou</w:t>
      </w:r>
      <w:r w:rsidRPr="008B2841">
        <w:noBreakHyphen/>
        <w:t xml:space="preserve">se, por isso, por </w:t>
      </w:r>
      <w:proofErr w:type="spellStart"/>
      <w:r w:rsidRPr="008B2841">
        <w:t>PyTorch</w:t>
      </w:r>
      <w:proofErr w:type="spellEnd"/>
      <w:r w:rsidRPr="008B2841">
        <w:t>/</w:t>
      </w:r>
      <w:proofErr w:type="spellStart"/>
      <w:r w:rsidRPr="008B2841">
        <w:t>Ultralytics</w:t>
      </w:r>
      <w:proofErr w:type="spellEnd"/>
      <w:r w:rsidRPr="008B2841">
        <w:t>, cuja instalação é mais leve e oferece scripts dedicados a YOLO.</w:t>
      </w:r>
    </w:p>
    <w:p w14:paraId="33C8DEC6" w14:textId="77777777" w:rsidR="00575B2C" w:rsidRPr="008B2841" w:rsidRDefault="00575B2C">
      <w:pPr>
        <w:pStyle w:val="03NORMAL"/>
        <w:numPr>
          <w:ilvl w:val="0"/>
          <w:numId w:val="2"/>
        </w:numPr>
        <w:jc w:val="left"/>
      </w:pPr>
      <w:r w:rsidRPr="008B2841">
        <w:lastRenderedPageBreak/>
        <w:t>Modelos alternativos: YOLOv8</w:t>
      </w:r>
      <w:r w:rsidRPr="008B2841">
        <w:noBreakHyphen/>
        <w:t xml:space="preserve">m não ofereceu ganhos (&lt; 2 % </w:t>
      </w:r>
      <w:proofErr w:type="spellStart"/>
      <w:r w:rsidRPr="008B2841">
        <w:t>mAP</w:t>
      </w:r>
      <w:proofErr w:type="spellEnd"/>
      <w:r w:rsidRPr="008B2841">
        <w:t>) pelo dobro do custo computacional.</w:t>
      </w:r>
    </w:p>
    <w:p w14:paraId="3C171E95" w14:textId="77777777" w:rsidR="00575B2C" w:rsidRPr="008B2841" w:rsidRDefault="00575B2C">
      <w:pPr>
        <w:pStyle w:val="03NORMAL"/>
        <w:numPr>
          <w:ilvl w:val="0"/>
          <w:numId w:val="2"/>
        </w:numPr>
        <w:jc w:val="left"/>
      </w:pPr>
      <w:proofErr w:type="spellStart"/>
      <w:r w:rsidRPr="008B2841">
        <w:t>Augmentations</w:t>
      </w:r>
      <w:proofErr w:type="spellEnd"/>
      <w:r w:rsidRPr="008B2841">
        <w:t xml:space="preserve">: </w:t>
      </w:r>
      <w:proofErr w:type="spellStart"/>
      <w:r w:rsidRPr="008B2841">
        <w:t>Mosaic</w:t>
      </w:r>
      <w:proofErr w:type="spellEnd"/>
      <w:r w:rsidRPr="008B2841">
        <w:t xml:space="preserve"> 0,5 e ajuste </w:t>
      </w:r>
      <w:proofErr w:type="spellStart"/>
      <w:r w:rsidRPr="008B2841">
        <w:t>gamma</w:t>
      </w:r>
      <w:proofErr w:type="spellEnd"/>
      <w:r w:rsidRPr="008B2841">
        <w:t xml:space="preserve"> degradaram a precisão; foram excluídos da configuração final.</w:t>
      </w:r>
    </w:p>
    <w:p w14:paraId="56141C08" w14:textId="77777777" w:rsidR="0083506B" w:rsidRDefault="00575B2C">
      <w:pPr>
        <w:pStyle w:val="03NORMAL"/>
        <w:numPr>
          <w:ilvl w:val="0"/>
          <w:numId w:val="2"/>
        </w:numPr>
        <w:jc w:val="left"/>
      </w:pPr>
      <w:r w:rsidRPr="008B2841">
        <w:t xml:space="preserve">Classes raras: desempenho inferior em </w:t>
      </w:r>
      <w:proofErr w:type="spellStart"/>
      <w:r w:rsidRPr="008B2841">
        <w:t>Mass</w:t>
      </w:r>
      <w:proofErr w:type="spellEnd"/>
      <w:r w:rsidRPr="008B2841">
        <w:t xml:space="preserve"> e </w:t>
      </w:r>
      <w:proofErr w:type="spellStart"/>
      <w:r w:rsidRPr="008B2841">
        <w:t>Pneumothorax</w:t>
      </w:r>
      <w:proofErr w:type="spellEnd"/>
      <w:r w:rsidRPr="008B2841">
        <w:t xml:space="preserve"> (&lt; 200 exemplos), apontando para necessidade de balanceamento avançado.</w:t>
      </w:r>
    </w:p>
    <w:p w14:paraId="598A11A6" w14:textId="77777777" w:rsidR="0083506B" w:rsidRDefault="0083506B">
      <w:pPr>
        <w:rPr>
          <w:rFonts w:cstheme="minorHAnsi"/>
          <w:color w:val="000000" w:themeColor="text1"/>
          <w:lang w:val="pt-PT"/>
        </w:rPr>
      </w:pPr>
      <w:r w:rsidRPr="00364F82">
        <w:rPr>
          <w:lang w:val="pt-PT"/>
        </w:rPr>
        <w:br w:type="page"/>
      </w:r>
    </w:p>
    <w:p w14:paraId="18C34DEF" w14:textId="69F1A323" w:rsidR="0083506B" w:rsidRPr="0083506B" w:rsidRDefault="0083506B">
      <w:pPr>
        <w:pStyle w:val="06TITULOCAPITULO"/>
        <w:numPr>
          <w:ilvl w:val="0"/>
          <w:numId w:val="7"/>
        </w:numPr>
        <w:outlineLvl w:val="0"/>
      </w:pPr>
      <w:bookmarkStart w:id="7" w:name="_Toc202733051"/>
      <w:proofErr w:type="spellStart"/>
      <w:r w:rsidRPr="0083506B">
        <w:lastRenderedPageBreak/>
        <w:t>Dataset</w:t>
      </w:r>
      <w:bookmarkEnd w:id="7"/>
      <w:proofErr w:type="spellEnd"/>
    </w:p>
    <w:p w14:paraId="17919129" w14:textId="7539FD49" w:rsidR="0083506B" w:rsidRPr="0083506B" w:rsidRDefault="0083506B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8" w:name="_Toc202733052"/>
      <w:r w:rsidRPr="0083506B">
        <w:rPr>
          <w:rFonts w:ascii="Calibri" w:hAnsi="Calibri" w:cs="Calibri"/>
        </w:rPr>
        <w:t>Caracterização</w:t>
      </w:r>
      <w:bookmarkEnd w:id="8"/>
    </w:p>
    <w:tbl>
      <w:tblPr>
        <w:tblStyle w:val="SimplesTabela2"/>
        <w:tblpPr w:leftFromText="141" w:rightFromText="141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1578"/>
        <w:gridCol w:w="2151"/>
      </w:tblGrid>
      <w:tr w:rsidR="00D14FD9" w:rsidRPr="004F6DCB" w14:paraId="73BC6465" w14:textId="77777777" w:rsidTr="00D61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CDFB7" w14:textId="77777777" w:rsidR="00D14FD9" w:rsidRPr="00617B4F" w:rsidRDefault="00D14FD9" w:rsidP="00D14FD9">
            <w:pPr>
              <w:pStyle w:val="03NORMAL"/>
            </w:pPr>
            <w:r w:rsidRPr="00617B4F">
              <w:t>Classe</w:t>
            </w:r>
          </w:p>
        </w:tc>
        <w:tc>
          <w:tcPr>
            <w:tcW w:w="0" w:type="auto"/>
            <w:hideMark/>
          </w:tcPr>
          <w:p w14:paraId="5E1F5994" w14:textId="77777777" w:rsidR="00D14FD9" w:rsidRPr="00617B4F" w:rsidRDefault="00D14FD9" w:rsidP="00D14FD9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Nº instâncias (caixas)</w:t>
            </w:r>
          </w:p>
        </w:tc>
      </w:tr>
      <w:tr w:rsidR="00D14FD9" w:rsidRPr="004F6DCB" w14:paraId="2FFB7775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46A88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Consolidation</w:t>
            </w:r>
            <w:proofErr w:type="spellEnd"/>
          </w:p>
        </w:tc>
        <w:tc>
          <w:tcPr>
            <w:tcW w:w="0" w:type="auto"/>
            <w:hideMark/>
          </w:tcPr>
          <w:p w14:paraId="3057B65A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2 091</w:t>
            </w:r>
          </w:p>
        </w:tc>
      </w:tr>
      <w:tr w:rsidR="00D14FD9" w:rsidRPr="004F6DCB" w14:paraId="32ACC22F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29865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Effusion</w:t>
            </w:r>
            <w:proofErr w:type="spellEnd"/>
          </w:p>
        </w:tc>
        <w:tc>
          <w:tcPr>
            <w:tcW w:w="0" w:type="auto"/>
            <w:hideMark/>
          </w:tcPr>
          <w:p w14:paraId="133D532E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1 720</w:t>
            </w:r>
          </w:p>
        </w:tc>
      </w:tr>
      <w:tr w:rsidR="00D14FD9" w:rsidRPr="004F6DCB" w14:paraId="2166FFA7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260F0" w14:textId="77777777" w:rsidR="00D14FD9" w:rsidRPr="00617B4F" w:rsidRDefault="00D14FD9" w:rsidP="00D14FD9">
            <w:pPr>
              <w:pStyle w:val="03NORMAL"/>
            </w:pPr>
            <w:r w:rsidRPr="00617B4F">
              <w:t>Nodule</w:t>
            </w:r>
          </w:p>
        </w:tc>
        <w:tc>
          <w:tcPr>
            <w:tcW w:w="0" w:type="auto"/>
            <w:hideMark/>
          </w:tcPr>
          <w:p w14:paraId="786DA52F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789</w:t>
            </w:r>
          </w:p>
        </w:tc>
      </w:tr>
      <w:tr w:rsidR="00D14FD9" w:rsidRPr="004F6DCB" w14:paraId="4936BA1C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A5BA6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Fibrosis</w:t>
            </w:r>
            <w:proofErr w:type="spellEnd"/>
          </w:p>
        </w:tc>
        <w:tc>
          <w:tcPr>
            <w:tcW w:w="0" w:type="auto"/>
            <w:hideMark/>
          </w:tcPr>
          <w:p w14:paraId="164AA8B4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618</w:t>
            </w:r>
          </w:p>
        </w:tc>
      </w:tr>
      <w:tr w:rsidR="00D14FD9" w:rsidRPr="004F6DCB" w14:paraId="63642221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EB144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Fracture</w:t>
            </w:r>
            <w:proofErr w:type="spellEnd"/>
          </w:p>
        </w:tc>
        <w:tc>
          <w:tcPr>
            <w:tcW w:w="0" w:type="auto"/>
            <w:hideMark/>
          </w:tcPr>
          <w:p w14:paraId="24336987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546</w:t>
            </w:r>
          </w:p>
        </w:tc>
      </w:tr>
      <w:tr w:rsidR="00D14FD9" w:rsidRPr="004F6DCB" w14:paraId="4C219CBD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7E2DC6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Atelectasis</w:t>
            </w:r>
            <w:proofErr w:type="spellEnd"/>
          </w:p>
        </w:tc>
        <w:tc>
          <w:tcPr>
            <w:tcW w:w="0" w:type="auto"/>
            <w:hideMark/>
          </w:tcPr>
          <w:p w14:paraId="6AAEB9FA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289</w:t>
            </w:r>
          </w:p>
        </w:tc>
      </w:tr>
      <w:tr w:rsidR="00D14FD9" w:rsidRPr="004F6DCB" w14:paraId="115C5E5B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6CE3C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Calcification</w:t>
            </w:r>
            <w:proofErr w:type="spellEnd"/>
          </w:p>
        </w:tc>
        <w:tc>
          <w:tcPr>
            <w:tcW w:w="0" w:type="auto"/>
            <w:hideMark/>
          </w:tcPr>
          <w:p w14:paraId="0EA2A9E5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280</w:t>
            </w:r>
          </w:p>
        </w:tc>
      </w:tr>
      <w:tr w:rsidR="00D14FD9" w:rsidRPr="004F6DCB" w14:paraId="09769553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9C8A53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Emphysema</w:t>
            </w:r>
            <w:proofErr w:type="spellEnd"/>
          </w:p>
        </w:tc>
        <w:tc>
          <w:tcPr>
            <w:tcW w:w="0" w:type="auto"/>
            <w:hideMark/>
          </w:tcPr>
          <w:p w14:paraId="53734DA5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232</w:t>
            </w:r>
          </w:p>
        </w:tc>
      </w:tr>
      <w:tr w:rsidR="00D14FD9" w:rsidRPr="004F6DCB" w14:paraId="044DF2A0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B5796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Pneumothorax</w:t>
            </w:r>
            <w:proofErr w:type="spellEnd"/>
          </w:p>
        </w:tc>
        <w:tc>
          <w:tcPr>
            <w:tcW w:w="0" w:type="auto"/>
            <w:hideMark/>
          </w:tcPr>
          <w:p w14:paraId="566BE571" w14:textId="77777777" w:rsidR="00D14FD9" w:rsidRPr="00617B4F" w:rsidRDefault="00D14FD9" w:rsidP="00D14FD9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169</w:t>
            </w:r>
          </w:p>
        </w:tc>
      </w:tr>
      <w:tr w:rsidR="00D14FD9" w:rsidRPr="004F6DCB" w14:paraId="3DEED963" w14:textId="77777777" w:rsidTr="00D61EFA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619E0C" w14:textId="77777777" w:rsidR="00D14FD9" w:rsidRPr="00617B4F" w:rsidRDefault="00D14FD9" w:rsidP="00D14FD9">
            <w:pPr>
              <w:pStyle w:val="03NORMAL"/>
            </w:pPr>
            <w:proofErr w:type="spellStart"/>
            <w:r w:rsidRPr="00617B4F">
              <w:t>Mass</w:t>
            </w:r>
            <w:proofErr w:type="spellEnd"/>
          </w:p>
        </w:tc>
        <w:tc>
          <w:tcPr>
            <w:tcW w:w="0" w:type="auto"/>
            <w:hideMark/>
          </w:tcPr>
          <w:p w14:paraId="64F8F57E" w14:textId="77777777" w:rsidR="00D14FD9" w:rsidRPr="00617B4F" w:rsidRDefault="00D14FD9" w:rsidP="00D14FD9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B4F">
              <w:t>129</w:t>
            </w:r>
          </w:p>
        </w:tc>
      </w:tr>
      <w:tr w:rsidR="00D14FD9" w:rsidRPr="004F6DCB" w14:paraId="5310E087" w14:textId="77777777" w:rsidTr="00D61E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6730D" w14:textId="77777777" w:rsidR="00D14FD9" w:rsidRPr="00617B4F" w:rsidRDefault="00D14FD9" w:rsidP="00D14FD9">
            <w:pPr>
              <w:pStyle w:val="03NORMAL"/>
            </w:pPr>
            <w:r w:rsidRPr="00617B4F">
              <w:t>Total</w:t>
            </w:r>
          </w:p>
        </w:tc>
        <w:tc>
          <w:tcPr>
            <w:tcW w:w="0" w:type="auto"/>
            <w:hideMark/>
          </w:tcPr>
          <w:p w14:paraId="6B486328" w14:textId="77777777" w:rsidR="00D14FD9" w:rsidRPr="00617B4F" w:rsidRDefault="00D14FD9" w:rsidP="00105A6C">
            <w:pPr>
              <w:pStyle w:val="03NORMAL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7B4F">
              <w:t>6 863</w:t>
            </w:r>
          </w:p>
        </w:tc>
      </w:tr>
    </w:tbl>
    <w:p w14:paraId="2B73CCC2" w14:textId="5273B073" w:rsidR="0083506B" w:rsidRDefault="0083506B" w:rsidP="0083506B">
      <w:pPr>
        <w:rPr>
          <w:rFonts w:cs="Calibri"/>
          <w:b/>
          <w:bCs/>
          <w:lang w:val="pt-PT"/>
        </w:rPr>
      </w:pPr>
      <w:r w:rsidRPr="00857C38">
        <w:rPr>
          <w:rFonts w:cs="Calibri"/>
          <w:lang w:val="pt-PT"/>
        </w:rPr>
        <w:t xml:space="preserve">O projeto recorre ao </w:t>
      </w:r>
      <w:r w:rsidRPr="00857C38">
        <w:rPr>
          <w:rFonts w:cs="Calibri"/>
          <w:b/>
          <w:bCs/>
          <w:lang w:val="pt-PT"/>
        </w:rPr>
        <w:t>ChestX</w:t>
      </w:r>
      <w:r w:rsidRPr="00857C38">
        <w:rPr>
          <w:rFonts w:cs="Calibri"/>
          <w:b/>
          <w:bCs/>
          <w:lang w:val="pt-PT"/>
        </w:rPr>
        <w:noBreakHyphen/>
        <w:t>Det10</w:t>
      </w:r>
      <w:r w:rsidRPr="00857C38">
        <w:rPr>
          <w:rFonts w:cs="Calibri"/>
          <w:lang w:val="pt-PT"/>
        </w:rPr>
        <w:t xml:space="preserve">, um conjunto público de radiografias de tórax anotadas com caixas delimitadoras para dez patologias. A versão obtida no </w:t>
      </w:r>
      <w:proofErr w:type="spellStart"/>
      <w:r w:rsidRPr="00857C38">
        <w:rPr>
          <w:rFonts w:cs="Calibri"/>
          <w:lang w:val="pt-PT"/>
        </w:rPr>
        <w:t>Kaggle</w:t>
      </w:r>
      <w:proofErr w:type="spellEnd"/>
      <w:r w:rsidRPr="00857C38">
        <w:rPr>
          <w:rFonts w:cs="Calibri"/>
          <w:lang w:val="pt-PT"/>
        </w:rPr>
        <w:t xml:space="preserve"> contém </w:t>
      </w:r>
      <w:r w:rsidRPr="00857C38">
        <w:rPr>
          <w:rFonts w:cs="Calibri"/>
          <w:b/>
          <w:bCs/>
          <w:lang w:val="pt-PT"/>
        </w:rPr>
        <w:t>3 543</w:t>
      </w:r>
      <w:r w:rsidRPr="00857C38">
        <w:rPr>
          <w:rFonts w:cs="Calibri"/>
          <w:lang w:val="pt-PT"/>
        </w:rPr>
        <w:t xml:space="preserve"> radiografias (imagens únicas), das quais </w:t>
      </w:r>
      <w:r w:rsidRPr="00857C38">
        <w:rPr>
          <w:rFonts w:cs="Calibri"/>
          <w:b/>
          <w:bCs/>
          <w:lang w:val="pt-PT"/>
        </w:rPr>
        <w:t>3 001</w:t>
      </w:r>
      <w:r w:rsidRPr="00857C38">
        <w:rPr>
          <w:rFonts w:cs="Calibri"/>
          <w:lang w:val="pt-PT"/>
        </w:rPr>
        <w:t xml:space="preserve"> foram usadas para treino e </w:t>
      </w:r>
      <w:r w:rsidRPr="00857C38">
        <w:rPr>
          <w:rFonts w:cs="Calibri"/>
          <w:b/>
          <w:bCs/>
          <w:lang w:val="pt-PT"/>
        </w:rPr>
        <w:t>542</w:t>
      </w:r>
      <w:r w:rsidRPr="00857C38">
        <w:rPr>
          <w:rFonts w:cs="Calibri"/>
          <w:lang w:val="pt-PT"/>
        </w:rPr>
        <w:t xml:space="preserve"> para teste. Cada imagem pode conter múltiplas lesões, perfazendo um total de </w:t>
      </w:r>
      <w:r w:rsidRPr="00857C38">
        <w:rPr>
          <w:rFonts w:cs="Calibri"/>
          <w:b/>
          <w:bCs/>
          <w:lang w:val="pt-PT"/>
        </w:rPr>
        <w:t>6 863 instâncias (caixas)</w:t>
      </w:r>
      <w:r w:rsidRPr="00857C38">
        <w:rPr>
          <w:rFonts w:cs="Calibri"/>
          <w:lang w:val="pt-PT"/>
        </w:rPr>
        <w:t xml:space="preserve"> distribuídas pelas classes indicadas na Tabela 3.1.</w:t>
      </w:r>
    </w:p>
    <w:p w14:paraId="095A57EE" w14:textId="3B536821" w:rsidR="0083506B" w:rsidRPr="00857C38" w:rsidRDefault="0083506B" w:rsidP="0083506B">
      <w:pPr>
        <w:rPr>
          <w:rFonts w:cs="Calibri"/>
          <w:lang w:val="pt-PT"/>
        </w:rPr>
      </w:pPr>
      <w:r w:rsidRPr="00857C38">
        <w:rPr>
          <w:rFonts w:cs="Calibri"/>
          <w:b/>
          <w:bCs/>
          <w:lang w:val="pt-PT"/>
        </w:rPr>
        <w:t>Resolução e formato</w:t>
      </w:r>
      <w:r w:rsidRPr="00857C38">
        <w:rPr>
          <w:rFonts w:cs="Calibri"/>
          <w:lang w:val="pt-PT"/>
        </w:rPr>
        <w:t xml:space="preserve"> – </w:t>
      </w:r>
      <w:r w:rsidR="00D83F57" w:rsidRPr="00857C38">
        <w:rPr>
          <w:rFonts w:cs="Calibri"/>
          <w:lang w:val="pt-PT"/>
        </w:rPr>
        <w:t>As</w:t>
      </w:r>
      <w:r w:rsidRPr="00857C38">
        <w:rPr>
          <w:rFonts w:cs="Calibri"/>
          <w:lang w:val="pt-PT"/>
        </w:rPr>
        <w:t xml:space="preserve"> radiografias estão em escala de cinzentos, com resolução 1 024 × 1 024px, codificadas em PNG; algumas imagens apresentam ligeiras variações de tamanho, mas mantêm proporções idênticas, dispensando redimensionamento.</w:t>
      </w:r>
    </w:p>
    <w:p w14:paraId="2758BA54" w14:textId="171755A1" w:rsidR="00105A6C" w:rsidRPr="00105A6C" w:rsidRDefault="00105A6C" w:rsidP="00030F2D">
      <w:pPr>
        <w:pStyle w:val="Legenda"/>
        <w:framePr w:w="3753" w:hSpace="141" w:wrap="around" w:vAnchor="text" w:hAnchor="page" w:x="1417" w:y="687"/>
        <w:rPr>
          <w:lang w:val="pt-PT"/>
        </w:rPr>
      </w:pPr>
      <w:r w:rsidRPr="00105A6C">
        <w:rPr>
          <w:lang w:val="pt-PT"/>
        </w:rPr>
        <w:t xml:space="preserve">Figura </w:t>
      </w:r>
      <w:r>
        <w:fldChar w:fldCharType="begin"/>
      </w:r>
      <w:r w:rsidRPr="00105A6C">
        <w:rPr>
          <w:lang w:val="pt-PT"/>
        </w:rPr>
        <w:instrText xml:space="preserve"> SEQ Figura \* ARABIC </w:instrText>
      </w:r>
      <w:r>
        <w:fldChar w:fldCharType="separate"/>
      </w:r>
      <w:r w:rsidR="00432474">
        <w:rPr>
          <w:noProof/>
          <w:lang w:val="pt-PT"/>
        </w:rPr>
        <w:t>3</w:t>
      </w:r>
      <w:r>
        <w:fldChar w:fldCharType="end"/>
      </w:r>
      <w:r w:rsidRPr="00105A6C">
        <w:rPr>
          <w:lang w:val="pt-PT"/>
        </w:rPr>
        <w:t xml:space="preserve"> - Distribuição de Instâncias por Classe</w:t>
      </w:r>
    </w:p>
    <w:p w14:paraId="69EC00BA" w14:textId="097FDB89" w:rsidR="0083506B" w:rsidRPr="00857C38" w:rsidRDefault="0083506B" w:rsidP="0083506B">
      <w:pPr>
        <w:rPr>
          <w:rFonts w:cs="Calibri"/>
          <w:lang w:val="pt-PT"/>
        </w:rPr>
      </w:pPr>
      <w:r w:rsidRPr="00857C38">
        <w:rPr>
          <w:rFonts w:cs="Calibri"/>
          <w:b/>
          <w:bCs/>
          <w:lang w:val="pt-PT"/>
        </w:rPr>
        <w:t>Anotações</w:t>
      </w:r>
      <w:r w:rsidRPr="00857C38">
        <w:rPr>
          <w:rFonts w:cs="Calibri"/>
          <w:lang w:val="pt-PT"/>
        </w:rPr>
        <w:t xml:space="preserve"> – cada lesão é descrita por uma caixa em formato Pascal VOC (</w:t>
      </w:r>
      <w:proofErr w:type="spellStart"/>
      <w:r w:rsidRPr="00857C38">
        <w:rPr>
          <w:rFonts w:cs="Calibri"/>
          <w:lang w:val="pt-PT"/>
        </w:rPr>
        <w:t>xmin</w:t>
      </w:r>
      <w:proofErr w:type="spellEnd"/>
      <w:r w:rsidRPr="00857C38">
        <w:rPr>
          <w:rFonts w:cs="Calibri"/>
          <w:lang w:val="pt-PT"/>
        </w:rPr>
        <w:t xml:space="preserve">, </w:t>
      </w:r>
      <w:proofErr w:type="spellStart"/>
      <w:r w:rsidRPr="00857C38">
        <w:rPr>
          <w:rFonts w:cs="Calibri"/>
          <w:lang w:val="pt-PT"/>
        </w:rPr>
        <w:t>ymin</w:t>
      </w:r>
      <w:proofErr w:type="spellEnd"/>
      <w:r w:rsidRPr="00857C38">
        <w:rPr>
          <w:rFonts w:cs="Calibri"/>
          <w:lang w:val="pt-PT"/>
        </w:rPr>
        <w:t xml:space="preserve">, </w:t>
      </w:r>
      <w:proofErr w:type="spellStart"/>
      <w:r w:rsidRPr="00857C38">
        <w:rPr>
          <w:rFonts w:cs="Calibri"/>
          <w:lang w:val="pt-PT"/>
        </w:rPr>
        <w:t>xmax</w:t>
      </w:r>
      <w:proofErr w:type="spellEnd"/>
      <w:r w:rsidRPr="00857C38">
        <w:rPr>
          <w:rFonts w:cs="Calibri"/>
          <w:lang w:val="pt-PT"/>
        </w:rPr>
        <w:t xml:space="preserve">, </w:t>
      </w:r>
      <w:proofErr w:type="spellStart"/>
      <w:r w:rsidRPr="00857C38">
        <w:rPr>
          <w:rFonts w:cs="Calibri"/>
          <w:lang w:val="pt-PT"/>
        </w:rPr>
        <w:t>ymax</w:t>
      </w:r>
      <w:proofErr w:type="spellEnd"/>
      <w:r w:rsidRPr="00857C38">
        <w:rPr>
          <w:rFonts w:cs="Calibri"/>
          <w:lang w:val="pt-PT"/>
        </w:rPr>
        <w:t xml:space="preserve">) no ficheiro original; estas anotações foram convertidas para o formato YOLO (classe, </w:t>
      </w:r>
      <w:proofErr w:type="spellStart"/>
      <w:r w:rsidRPr="00857C38">
        <w:rPr>
          <w:rFonts w:cs="Calibri"/>
          <w:lang w:val="pt-PT"/>
        </w:rPr>
        <w:t>x_c</w:t>
      </w:r>
      <w:proofErr w:type="spellEnd"/>
      <w:r w:rsidRPr="00857C38">
        <w:rPr>
          <w:rFonts w:cs="Calibri"/>
          <w:lang w:val="pt-PT"/>
        </w:rPr>
        <w:t xml:space="preserve">, </w:t>
      </w:r>
      <w:proofErr w:type="spellStart"/>
      <w:r w:rsidRPr="00857C38">
        <w:rPr>
          <w:rFonts w:cs="Calibri"/>
          <w:lang w:val="pt-PT"/>
        </w:rPr>
        <w:t>y_c</w:t>
      </w:r>
      <w:proofErr w:type="spellEnd"/>
      <w:r w:rsidRPr="00857C38">
        <w:rPr>
          <w:rFonts w:cs="Calibri"/>
          <w:lang w:val="pt-PT"/>
        </w:rPr>
        <w:t>, w, h normalizados)</w:t>
      </w:r>
    </w:p>
    <w:p w14:paraId="07152D61" w14:textId="213126CC" w:rsidR="0083506B" w:rsidRPr="00857C38" w:rsidRDefault="004F6DCB" w:rsidP="0083506B">
      <w:pPr>
        <w:rPr>
          <w:rFonts w:cs="Calibri"/>
          <w:lang w:val="pt-PT"/>
        </w:rPr>
      </w:pPr>
      <w:r w:rsidRPr="004F6DCB">
        <w:rPr>
          <w:rFonts w:cs="Calibri"/>
          <w:b/>
          <w:bCs/>
          <w:lang w:val="pt-PT"/>
        </w:rPr>
        <w:t>Divisão treino/validação</w:t>
      </w:r>
      <w:r w:rsidRPr="004F6DCB">
        <w:rPr>
          <w:rFonts w:cs="Calibri"/>
          <w:lang w:val="pt-PT"/>
        </w:rPr>
        <w:t xml:space="preserve"> – o conjunto original encontra-se particionado em </w:t>
      </w:r>
      <w:r w:rsidRPr="004F6DCB">
        <w:rPr>
          <w:rFonts w:cs="Calibri"/>
          <w:b/>
          <w:bCs/>
          <w:lang w:val="pt-PT"/>
        </w:rPr>
        <w:t>3 001</w:t>
      </w:r>
      <w:r w:rsidRPr="004F6DCB">
        <w:rPr>
          <w:rFonts w:cs="Calibri"/>
          <w:lang w:val="pt-PT"/>
        </w:rPr>
        <w:t xml:space="preserve"> imagens de treino e </w:t>
      </w:r>
      <w:r w:rsidRPr="004F6DCB">
        <w:rPr>
          <w:rFonts w:cs="Calibri"/>
          <w:b/>
          <w:bCs/>
          <w:lang w:val="pt-PT"/>
        </w:rPr>
        <w:t>542</w:t>
      </w:r>
      <w:r w:rsidRPr="004F6DCB">
        <w:rPr>
          <w:rFonts w:cs="Calibri"/>
          <w:lang w:val="pt-PT"/>
        </w:rPr>
        <w:t xml:space="preserve"> de teste, correspondendo a aproximadamente </w:t>
      </w:r>
      <w:r w:rsidRPr="004F6DCB">
        <w:rPr>
          <w:rFonts w:cs="Calibri"/>
          <w:b/>
          <w:bCs/>
          <w:lang w:val="pt-PT"/>
        </w:rPr>
        <w:t>85 %</w:t>
      </w:r>
      <w:r w:rsidRPr="004F6DCB">
        <w:rPr>
          <w:rFonts w:cs="Calibri"/>
          <w:lang w:val="pt-PT"/>
        </w:rPr>
        <w:t xml:space="preserve"> e </w:t>
      </w:r>
      <w:r w:rsidRPr="004F6DCB">
        <w:rPr>
          <w:rFonts w:cs="Calibri"/>
          <w:b/>
          <w:bCs/>
          <w:lang w:val="pt-PT"/>
        </w:rPr>
        <w:t>15 %</w:t>
      </w:r>
      <w:r w:rsidRPr="004F6DCB">
        <w:rPr>
          <w:rFonts w:cs="Calibri"/>
          <w:lang w:val="pt-PT"/>
        </w:rPr>
        <w:t xml:space="preserve"> do total, respetivamente.</w:t>
      </w:r>
    </w:p>
    <w:p w14:paraId="527A9903" w14:textId="644EC7AA" w:rsidR="0083506B" w:rsidRPr="0083506B" w:rsidRDefault="0083506B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9" w:name="_Toc202733053"/>
      <w:r w:rsidRPr="0083506B">
        <w:rPr>
          <w:rFonts w:ascii="Calibri" w:hAnsi="Calibri" w:cs="Calibri"/>
        </w:rPr>
        <w:t>Análise Exploratória</w:t>
      </w:r>
      <w:bookmarkEnd w:id="9"/>
    </w:p>
    <w:p w14:paraId="76865B82" w14:textId="77777777" w:rsidR="00D14FD9" w:rsidRPr="00D14FD9" w:rsidRDefault="00D14FD9" w:rsidP="00D14FD9">
      <w:pPr>
        <w:pStyle w:val="03NORMAL"/>
        <w:rPr>
          <w:lang w:eastAsia="pt-PT"/>
        </w:rPr>
      </w:pPr>
      <w:r w:rsidRPr="00D14FD9">
        <w:rPr>
          <w:lang w:eastAsia="pt-PT"/>
        </w:rPr>
        <w:t xml:space="preserve">A exploração preliminar, realizada no Notebook </w:t>
      </w:r>
      <w:r w:rsidRPr="00D14FD9">
        <w:rPr>
          <w:rFonts w:ascii="Courier New" w:hAnsi="Courier New" w:cs="Courier New"/>
          <w:sz w:val="20"/>
          <w:szCs w:val="20"/>
          <w:lang w:eastAsia="pt-PT"/>
        </w:rPr>
        <w:t>1_analise_</w:t>
      </w:r>
      <w:proofErr w:type="gramStart"/>
      <w:r w:rsidRPr="00D14FD9">
        <w:rPr>
          <w:rFonts w:ascii="Courier New" w:hAnsi="Courier New" w:cs="Courier New"/>
          <w:sz w:val="20"/>
          <w:szCs w:val="20"/>
          <w:lang w:eastAsia="pt-PT"/>
        </w:rPr>
        <w:t>dataset.ipynb</w:t>
      </w:r>
      <w:proofErr w:type="gramEnd"/>
      <w:r w:rsidRPr="00D14FD9">
        <w:rPr>
          <w:lang w:eastAsia="pt-PT"/>
        </w:rPr>
        <w:t>, quantificou a presença de radiografias com anotações (caixas) e aquelas sem qualquer diagnóstico ou boxes. No conjunto de treino, composto por 3 001 imagens, foram identificadas 2 320 imagens com diagnóstico e caixas, e 681 imagens sem diagnóstico nem boxes. Já no conjunto de teste, que inclui 542 imagens, 459 apresentam diagnóstico e caixas, enquanto 83 não possuem qualquer anotação.</w:t>
      </w:r>
    </w:p>
    <w:p w14:paraId="1B718DF4" w14:textId="0AD54BC1" w:rsidR="00D14FD9" w:rsidRPr="00D14FD9" w:rsidRDefault="00D14FD9" w:rsidP="00D14FD9">
      <w:pPr>
        <w:pStyle w:val="03NORMAL"/>
        <w:rPr>
          <w:lang w:eastAsia="pt-PT"/>
        </w:rPr>
      </w:pPr>
      <w:r w:rsidRPr="00D14FD9">
        <w:rPr>
          <w:lang w:eastAsia="pt-PT"/>
        </w:rPr>
        <w:t xml:space="preserve">Com base nestes valores, observa-se que aproximadamente 77 % do conjunto de treino e 85 % do conjunto de teste contêm caixas anotadas. Importa referir que o </w:t>
      </w:r>
      <w:proofErr w:type="spellStart"/>
      <w:r w:rsidRPr="00D14FD9">
        <w:rPr>
          <w:lang w:eastAsia="pt-PT"/>
        </w:rPr>
        <w:t>Ultralytics</w:t>
      </w:r>
      <w:proofErr w:type="spellEnd"/>
      <w:r w:rsidRPr="00D14FD9">
        <w:rPr>
          <w:lang w:eastAsia="pt-PT"/>
        </w:rPr>
        <w:t xml:space="preserve"> YOLO ignora automaticamente imagens sem caixas, pelo que estas foram mantidas no </w:t>
      </w:r>
      <w:proofErr w:type="spellStart"/>
      <w:r w:rsidRPr="00DF682F">
        <w:rPr>
          <w:i/>
          <w:iCs/>
          <w:lang w:eastAsia="pt-PT"/>
        </w:rPr>
        <w:t>dataset</w:t>
      </w:r>
      <w:proofErr w:type="spellEnd"/>
      <w:r w:rsidRPr="00D14FD9">
        <w:rPr>
          <w:lang w:eastAsia="pt-PT"/>
        </w:rPr>
        <w:t xml:space="preserve"> sem impacto no processo de treino.</w:t>
      </w:r>
    </w:p>
    <w:p w14:paraId="6E5F89B4" w14:textId="77777777" w:rsidR="00D14FD9" w:rsidRPr="00D14FD9" w:rsidRDefault="00D14FD9" w:rsidP="00D14FD9">
      <w:pPr>
        <w:pStyle w:val="03NORMAL"/>
        <w:rPr>
          <w:lang w:eastAsia="pt-PT"/>
        </w:rPr>
      </w:pPr>
      <w:r w:rsidRPr="00D14FD9">
        <w:rPr>
          <w:lang w:eastAsia="pt-PT"/>
        </w:rPr>
        <w:t>Quanto à integridade dos dados, não foram detetadas imagens corrompidas ou ausentes, e a contagem de ficheiros coincide com a das anotações.</w:t>
      </w:r>
    </w:p>
    <w:p w14:paraId="2C48EF1C" w14:textId="1DD5E752" w:rsidR="00D14FD9" w:rsidRDefault="00D14FD9">
      <w:pPr>
        <w:rPr>
          <w:rFonts w:cs="Calibri"/>
          <w:lang w:val="pt-PT"/>
        </w:rPr>
      </w:pPr>
      <w:r>
        <w:rPr>
          <w:rFonts w:cs="Calibri"/>
          <w:lang w:val="pt-PT"/>
        </w:rPr>
        <w:br w:type="page"/>
      </w:r>
    </w:p>
    <w:p w14:paraId="199299B7" w14:textId="5F5FB9E4" w:rsidR="008A7156" w:rsidRPr="008A7156" w:rsidRDefault="004F6DCB">
      <w:pPr>
        <w:pStyle w:val="06TITULOCAPITULO"/>
        <w:numPr>
          <w:ilvl w:val="0"/>
          <w:numId w:val="7"/>
        </w:numPr>
        <w:outlineLvl w:val="0"/>
      </w:pPr>
      <w:bookmarkStart w:id="10" w:name="_Toc202733054"/>
      <w:r w:rsidRPr="004F6DCB">
        <w:lastRenderedPageBreak/>
        <w:t>Experiências e Resultados</w:t>
      </w:r>
      <w:bookmarkEnd w:id="10"/>
    </w:p>
    <w:p w14:paraId="2E56EE16" w14:textId="027C66F0" w:rsidR="004F5173" w:rsidRPr="004F5173" w:rsidRDefault="004F5173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1" w:name="_Toc202733055"/>
      <w:r w:rsidRPr="004F5173">
        <w:rPr>
          <w:rFonts w:ascii="Calibri" w:hAnsi="Calibri" w:cs="Calibri"/>
        </w:rPr>
        <w:t>Configurações experimentais</w:t>
      </w:r>
      <w:bookmarkEnd w:id="11"/>
    </w:p>
    <w:p w14:paraId="57F88E31" w14:textId="6D8BD00A" w:rsidR="004F5173" w:rsidRPr="004F5173" w:rsidRDefault="004F5173" w:rsidP="00CE6E55">
      <w:pPr>
        <w:pStyle w:val="03NORMAL"/>
        <w:jc w:val="left"/>
      </w:pPr>
      <w:r w:rsidRPr="004F5173">
        <w:t xml:space="preserve">O </w:t>
      </w:r>
      <w:r w:rsidRPr="004F5173">
        <w:rPr>
          <w:i/>
          <w:iCs/>
        </w:rPr>
        <w:t>fine</w:t>
      </w:r>
      <w:r w:rsidRPr="004F5173">
        <w:rPr>
          <w:i/>
          <w:iCs/>
        </w:rPr>
        <w:noBreakHyphen/>
      </w:r>
      <w:proofErr w:type="spellStart"/>
      <w:r w:rsidRPr="004F5173">
        <w:rPr>
          <w:i/>
          <w:iCs/>
        </w:rPr>
        <w:t>tuning</w:t>
      </w:r>
      <w:proofErr w:type="spellEnd"/>
      <w:r w:rsidRPr="004F5173">
        <w:t xml:space="preserve"> principal decorreu no </w:t>
      </w:r>
      <w:r w:rsidR="00CE6E55" w:rsidRPr="004F5173">
        <w:t>Notebook</w:t>
      </w:r>
      <w:r w:rsidRPr="004F5173">
        <w:t xml:space="preserve"> </w:t>
      </w:r>
      <w:r w:rsidRPr="004F5173">
        <w:rPr>
          <w:b/>
          <w:bCs/>
        </w:rPr>
        <w:t>3_</w:t>
      </w:r>
      <w:proofErr w:type="gramStart"/>
      <w:r w:rsidRPr="004F5173">
        <w:rPr>
          <w:b/>
          <w:bCs/>
        </w:rPr>
        <w:t>treino.ipynb</w:t>
      </w:r>
      <w:proofErr w:type="gramEnd"/>
      <w:r w:rsidRPr="004F5173">
        <w:t>; salvo indicação em contrário, o modelo resultante denomina</w:t>
      </w:r>
      <w:r w:rsidRPr="004F5173">
        <w:noBreakHyphen/>
        <w:t xml:space="preserve">se </w:t>
      </w:r>
      <w:r w:rsidRPr="004F5173">
        <w:rPr>
          <w:b/>
          <w:bCs/>
        </w:rPr>
        <w:t>y8s_finetune15</w:t>
      </w:r>
      <w:r w:rsidRPr="004F5173">
        <w:t>.</w:t>
      </w:r>
      <w:r w:rsidRPr="004F5173">
        <w:br/>
        <w:t>Nesta secção apresentam</w:t>
      </w:r>
      <w:r w:rsidRPr="004F5173">
        <w:noBreakHyphen/>
        <w:t>se</w:t>
      </w:r>
      <w:r w:rsidR="00030F2D">
        <w:t xml:space="preserve"> </w:t>
      </w:r>
      <w:r w:rsidRPr="004F5173">
        <w:t>as parametrizações experimentadas</w:t>
      </w:r>
      <w:r w:rsidR="00030F2D">
        <w:t xml:space="preserve"> e </w:t>
      </w:r>
      <w:r w:rsidRPr="004F5173">
        <w:t xml:space="preserve">as métricas obtidas </w:t>
      </w:r>
    </w:p>
    <w:p w14:paraId="7573E396" w14:textId="3E18EE3A" w:rsidR="004F5173" w:rsidRPr="004F5173" w:rsidRDefault="004F5173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2" w:name="_Toc202733056"/>
      <w:r w:rsidRPr="004F5173">
        <w:rPr>
          <w:rFonts w:ascii="Calibri" w:hAnsi="Calibri" w:cs="Calibri"/>
        </w:rPr>
        <w:t>Configurações avaliadas</w:t>
      </w:r>
      <w:bookmarkEnd w:id="12"/>
    </w:p>
    <w:p w14:paraId="79EEE002" w14:textId="58A62A56" w:rsidR="004F5173" w:rsidRPr="004F5173" w:rsidRDefault="004F5173" w:rsidP="004F5173">
      <w:pPr>
        <w:pStyle w:val="03NORMAL"/>
      </w:pPr>
      <w:r w:rsidRPr="004F5173">
        <w:t xml:space="preserve">O modelo </w:t>
      </w:r>
      <w:r w:rsidRPr="004F5173">
        <w:rPr>
          <w:b/>
          <w:bCs/>
        </w:rPr>
        <w:t>y8s_finetune15</w:t>
      </w:r>
      <w:r w:rsidRPr="004F5173">
        <w:t xml:space="preserve"> partiu </w:t>
      </w:r>
      <w:r w:rsidR="007075DB" w:rsidRPr="004F5173">
        <w:t>do checkpoint</w:t>
      </w:r>
      <w:r w:rsidRPr="004F5173">
        <w:t xml:space="preserve"> </w:t>
      </w:r>
      <w:proofErr w:type="spellStart"/>
      <w:r w:rsidRPr="004F5173">
        <w:rPr>
          <w:b/>
          <w:bCs/>
        </w:rPr>
        <w:t>baseline</w:t>
      </w:r>
      <w:proofErr w:type="spellEnd"/>
      <w:r w:rsidRPr="004F5173">
        <w:t xml:space="preserve"> por apresentar a melhor relação precisão</w:t>
      </w:r>
      <w:r w:rsidRPr="004F5173">
        <w:noBreakHyphen/>
      </w:r>
      <w:proofErr w:type="spellStart"/>
      <w:r w:rsidRPr="004F5173">
        <w:rPr>
          <w:i/>
          <w:iCs/>
        </w:rPr>
        <w:t>recall</w:t>
      </w:r>
      <w:proofErr w:type="spellEnd"/>
      <w:r w:rsidRPr="004F5173">
        <w:t xml:space="preserve"> com custo reduzido.</w:t>
      </w:r>
    </w:p>
    <w:p w14:paraId="5C14A9EE" w14:textId="77777777" w:rsidR="004F5173" w:rsidRPr="00DF682F" w:rsidRDefault="004F5173" w:rsidP="004F5173">
      <w:pPr>
        <w:pStyle w:val="03NORMAL"/>
        <w:rPr>
          <w:sz w:val="16"/>
          <w:szCs w:val="16"/>
        </w:rPr>
      </w:pPr>
      <w:r w:rsidRPr="00DF682F">
        <w:rPr>
          <w:b/>
          <w:bCs/>
          <w:sz w:val="16"/>
          <w:szCs w:val="16"/>
        </w:rPr>
        <w:t>Nota.</w:t>
      </w:r>
      <w:r w:rsidRPr="00DF682F">
        <w:rPr>
          <w:sz w:val="16"/>
          <w:szCs w:val="16"/>
        </w:rPr>
        <w:t xml:space="preserve"> As métricas servem apenas de referência; valores podem divergir ligeiramente devido ao </w:t>
      </w:r>
      <w:proofErr w:type="spellStart"/>
      <w:r w:rsidRPr="00DF682F">
        <w:rPr>
          <w:i/>
          <w:iCs/>
          <w:sz w:val="16"/>
          <w:szCs w:val="16"/>
        </w:rPr>
        <w:t>seed</w:t>
      </w:r>
      <w:proofErr w:type="spellEnd"/>
      <w:r w:rsidRPr="00DF682F">
        <w:rPr>
          <w:sz w:val="16"/>
          <w:szCs w:val="16"/>
        </w:rPr>
        <w:t xml:space="preserve"> aleatório ou a atualizações do </w:t>
      </w:r>
      <w:proofErr w:type="spellStart"/>
      <w:r w:rsidRPr="00DF682F">
        <w:rPr>
          <w:sz w:val="16"/>
          <w:szCs w:val="16"/>
        </w:rPr>
        <w:t>Ultralytics</w:t>
      </w:r>
      <w:proofErr w:type="spellEnd"/>
      <w:r w:rsidRPr="00DF682F">
        <w:rPr>
          <w:sz w:val="16"/>
          <w:szCs w:val="16"/>
        </w:rPr>
        <w:t>.</w:t>
      </w:r>
    </w:p>
    <w:tbl>
      <w:tblPr>
        <w:tblStyle w:val="SimplesTabela2"/>
        <w:tblW w:w="0" w:type="auto"/>
        <w:tblLook w:val="04A0" w:firstRow="1" w:lastRow="0" w:firstColumn="1" w:lastColumn="0" w:noHBand="0" w:noVBand="1"/>
      </w:tblPr>
      <w:tblGrid>
        <w:gridCol w:w="1770"/>
        <w:gridCol w:w="2094"/>
        <w:gridCol w:w="1715"/>
        <w:gridCol w:w="3491"/>
      </w:tblGrid>
      <w:tr w:rsidR="004F5173" w:rsidRPr="004F5173" w14:paraId="79E93873" w14:textId="77777777" w:rsidTr="00E75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C7FD62" w14:textId="77777777" w:rsidR="004F5173" w:rsidRPr="004F5173" w:rsidRDefault="004F5173" w:rsidP="004F5173">
            <w:pPr>
              <w:pStyle w:val="03NORMAL"/>
              <w:rPr>
                <w:b w:val="0"/>
                <w:bCs w:val="0"/>
              </w:rPr>
            </w:pPr>
            <w:r w:rsidRPr="004F5173">
              <w:t>Parâmetro</w:t>
            </w:r>
          </w:p>
        </w:tc>
        <w:tc>
          <w:tcPr>
            <w:tcW w:w="0" w:type="auto"/>
            <w:hideMark/>
          </w:tcPr>
          <w:p w14:paraId="56505DFC" w14:textId="77777777" w:rsidR="004F5173" w:rsidRPr="004F5173" w:rsidRDefault="004F5173" w:rsidP="004F5173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5173">
              <w:t>Valor final</w:t>
            </w:r>
          </w:p>
        </w:tc>
        <w:tc>
          <w:tcPr>
            <w:tcW w:w="0" w:type="auto"/>
            <w:hideMark/>
          </w:tcPr>
          <w:p w14:paraId="64326E07" w14:textId="77777777" w:rsidR="004F5173" w:rsidRPr="004F5173" w:rsidRDefault="004F5173" w:rsidP="004F5173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5173">
              <w:t>Faixa testada</w:t>
            </w:r>
          </w:p>
        </w:tc>
        <w:tc>
          <w:tcPr>
            <w:tcW w:w="0" w:type="auto"/>
            <w:hideMark/>
          </w:tcPr>
          <w:p w14:paraId="7DB3E871" w14:textId="77777777" w:rsidR="004F5173" w:rsidRPr="004F5173" w:rsidRDefault="004F5173" w:rsidP="004F5173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5173">
              <w:t>Impacto / justificação</w:t>
            </w:r>
          </w:p>
        </w:tc>
      </w:tr>
      <w:tr w:rsidR="004F5173" w:rsidRPr="007E44EE" w14:paraId="21C9A68E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27884B" w14:textId="77777777" w:rsidR="004F5173" w:rsidRPr="004F5173" w:rsidRDefault="004F5173" w:rsidP="004F5173">
            <w:pPr>
              <w:pStyle w:val="03NORMAL"/>
            </w:pPr>
            <w:r w:rsidRPr="004F5173">
              <w:t>Épocas</w:t>
            </w:r>
          </w:p>
        </w:tc>
        <w:tc>
          <w:tcPr>
            <w:tcW w:w="0" w:type="auto"/>
            <w:hideMark/>
          </w:tcPr>
          <w:p w14:paraId="1EA46A1C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50</w:t>
            </w:r>
          </w:p>
        </w:tc>
        <w:tc>
          <w:tcPr>
            <w:tcW w:w="0" w:type="auto"/>
            <w:hideMark/>
          </w:tcPr>
          <w:p w14:paraId="248764E1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30–150</w:t>
            </w:r>
          </w:p>
        </w:tc>
        <w:tc>
          <w:tcPr>
            <w:tcW w:w="0" w:type="auto"/>
            <w:hideMark/>
          </w:tcPr>
          <w:p w14:paraId="7935D8C3" w14:textId="17901520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5173">
              <w:rPr>
                <w:i/>
                <w:iCs/>
              </w:rPr>
              <w:t>Early</w:t>
            </w:r>
            <w:proofErr w:type="spellEnd"/>
            <w:r w:rsidRPr="004F5173">
              <w:rPr>
                <w:i/>
                <w:iCs/>
              </w:rPr>
              <w:t xml:space="preserve"> </w:t>
            </w:r>
            <w:proofErr w:type="spellStart"/>
            <w:r w:rsidRPr="004F5173">
              <w:rPr>
                <w:i/>
                <w:iCs/>
              </w:rPr>
              <w:t>stopping</w:t>
            </w:r>
            <w:proofErr w:type="spellEnd"/>
            <w:r w:rsidRPr="004F5173">
              <w:t xml:space="preserve"> interrompeu na época ~44. Acima de 50 não houve ganho &gt; 0,1 pp </w:t>
            </w:r>
            <w:proofErr w:type="spellStart"/>
            <w:r w:rsidRPr="004F5173">
              <w:t>mAP</w:t>
            </w:r>
            <w:proofErr w:type="spellEnd"/>
          </w:p>
        </w:tc>
      </w:tr>
      <w:tr w:rsidR="004F5173" w:rsidRPr="007E44EE" w14:paraId="524730A8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756D9" w14:textId="77777777" w:rsidR="004F5173" w:rsidRPr="004F5173" w:rsidRDefault="004F5173" w:rsidP="004F5173">
            <w:pPr>
              <w:pStyle w:val="03NORMAL"/>
            </w:pPr>
            <w:proofErr w:type="spellStart"/>
            <w:r w:rsidRPr="004F5173">
              <w:rPr>
                <w:i/>
                <w:iCs/>
              </w:rPr>
              <w:t>Batch</w:t>
            </w:r>
            <w:proofErr w:type="spellEnd"/>
            <w:r w:rsidRPr="004F5173">
              <w:rPr>
                <w:i/>
                <w:iCs/>
              </w:rPr>
              <w:t xml:space="preserve"> </w:t>
            </w:r>
            <w:proofErr w:type="spellStart"/>
            <w:r w:rsidRPr="004F5173">
              <w:rPr>
                <w:i/>
                <w:iCs/>
              </w:rPr>
              <w:t>size</w:t>
            </w:r>
            <w:proofErr w:type="spellEnd"/>
          </w:p>
        </w:tc>
        <w:tc>
          <w:tcPr>
            <w:tcW w:w="0" w:type="auto"/>
            <w:hideMark/>
          </w:tcPr>
          <w:p w14:paraId="449BA4B0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32</w:t>
            </w:r>
          </w:p>
        </w:tc>
        <w:tc>
          <w:tcPr>
            <w:tcW w:w="0" w:type="auto"/>
            <w:hideMark/>
          </w:tcPr>
          <w:p w14:paraId="2209D652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16, 32, 64*</w:t>
            </w:r>
          </w:p>
        </w:tc>
        <w:tc>
          <w:tcPr>
            <w:tcW w:w="0" w:type="auto"/>
            <w:hideMark/>
          </w:tcPr>
          <w:p w14:paraId="6E6FCE38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 xml:space="preserve">64 exigiu </w:t>
            </w:r>
            <w:proofErr w:type="spellStart"/>
            <w:r w:rsidRPr="004F5173">
              <w:rPr>
                <w:i/>
                <w:iCs/>
              </w:rPr>
              <w:t>gradient</w:t>
            </w:r>
            <w:proofErr w:type="spellEnd"/>
            <w:r w:rsidRPr="004F5173">
              <w:rPr>
                <w:i/>
                <w:iCs/>
              </w:rPr>
              <w:t xml:space="preserve"> </w:t>
            </w:r>
            <w:proofErr w:type="spellStart"/>
            <w:r w:rsidRPr="004F5173">
              <w:rPr>
                <w:i/>
                <w:iCs/>
              </w:rPr>
              <w:t>accumulation</w:t>
            </w:r>
            <w:proofErr w:type="spellEnd"/>
            <w:r w:rsidRPr="004F5173">
              <w:t xml:space="preserve"> (2× passes/I</w:t>
            </w:r>
            <w:r w:rsidRPr="004F5173">
              <w:noBreakHyphen/>
              <w:t xml:space="preserve">O); 16 produziu gradientes ruidosos, piorando </w:t>
            </w:r>
            <w:proofErr w:type="spellStart"/>
            <w:r w:rsidRPr="004F5173">
              <w:rPr>
                <w:i/>
                <w:iCs/>
              </w:rPr>
              <w:t>val</w:t>
            </w:r>
            <w:proofErr w:type="spellEnd"/>
            <w:r w:rsidRPr="004F5173">
              <w:rPr>
                <w:i/>
                <w:iCs/>
              </w:rPr>
              <w:t xml:space="preserve">. </w:t>
            </w:r>
            <w:proofErr w:type="spellStart"/>
            <w:r w:rsidRPr="004F5173">
              <w:rPr>
                <w:i/>
                <w:iCs/>
              </w:rPr>
              <w:t>loss</w:t>
            </w:r>
            <w:proofErr w:type="spellEnd"/>
            <w:r w:rsidRPr="004F5173">
              <w:t xml:space="preserve"> em +0,04.</w:t>
            </w:r>
          </w:p>
        </w:tc>
      </w:tr>
      <w:tr w:rsidR="004F5173" w:rsidRPr="007E44EE" w14:paraId="615A5055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226FAE" w14:textId="77777777" w:rsidR="004F5173" w:rsidRPr="004F5173" w:rsidRDefault="004F5173" w:rsidP="004F5173">
            <w:pPr>
              <w:pStyle w:val="03NORMAL"/>
            </w:pPr>
            <w:proofErr w:type="spellStart"/>
            <w:r w:rsidRPr="004F5173">
              <w:t>Otimizador</w:t>
            </w:r>
            <w:proofErr w:type="spellEnd"/>
          </w:p>
        </w:tc>
        <w:tc>
          <w:tcPr>
            <w:tcW w:w="0" w:type="auto"/>
            <w:hideMark/>
          </w:tcPr>
          <w:p w14:paraId="1423271A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5173">
              <w:t>AdamW</w:t>
            </w:r>
            <w:proofErr w:type="spellEnd"/>
          </w:p>
        </w:tc>
        <w:tc>
          <w:tcPr>
            <w:tcW w:w="0" w:type="auto"/>
            <w:hideMark/>
          </w:tcPr>
          <w:p w14:paraId="239FCF76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 xml:space="preserve">SGD, </w:t>
            </w:r>
            <w:proofErr w:type="spellStart"/>
            <w:r w:rsidRPr="004F5173">
              <w:t>AdamW</w:t>
            </w:r>
            <w:proofErr w:type="spellEnd"/>
          </w:p>
        </w:tc>
        <w:tc>
          <w:tcPr>
            <w:tcW w:w="0" w:type="auto"/>
            <w:hideMark/>
          </w:tcPr>
          <w:p w14:paraId="44E6B27D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5173">
              <w:t>AdamW</w:t>
            </w:r>
            <w:proofErr w:type="spellEnd"/>
            <w:r w:rsidRPr="004F5173">
              <w:t xml:space="preserve"> convergiu 1,7 × mais rápido; SGD terminou −0,015 </w:t>
            </w:r>
            <w:proofErr w:type="spellStart"/>
            <w:r w:rsidRPr="004F5173">
              <w:t>mAP</w:t>
            </w:r>
            <w:proofErr w:type="spellEnd"/>
            <w:r w:rsidRPr="004F5173">
              <w:t>.</w:t>
            </w:r>
          </w:p>
        </w:tc>
      </w:tr>
      <w:tr w:rsidR="004F5173" w:rsidRPr="007E44EE" w14:paraId="7CEF19EB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C8AE6F" w14:textId="77777777" w:rsidR="004F5173" w:rsidRPr="004F5173" w:rsidRDefault="004F5173" w:rsidP="004F5173">
            <w:pPr>
              <w:pStyle w:val="03NORMAL"/>
            </w:pPr>
            <w:r w:rsidRPr="004F5173">
              <w:t>LR inicial (</w:t>
            </w:r>
            <w:r w:rsidRPr="004F5173">
              <w:rPr>
                <w:i/>
                <w:iCs/>
              </w:rPr>
              <w:t>lr0</w:t>
            </w:r>
            <w:r w:rsidRPr="004F5173">
              <w:t>)</w:t>
            </w:r>
          </w:p>
        </w:tc>
        <w:tc>
          <w:tcPr>
            <w:tcW w:w="0" w:type="auto"/>
            <w:hideMark/>
          </w:tcPr>
          <w:p w14:paraId="0DD8C533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1 × 10⁻⁴</w:t>
            </w:r>
          </w:p>
        </w:tc>
        <w:tc>
          <w:tcPr>
            <w:tcW w:w="0" w:type="auto"/>
            <w:hideMark/>
          </w:tcPr>
          <w:p w14:paraId="5011E615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5 × 10⁻⁵ – 5 × 10⁻⁴</w:t>
            </w:r>
          </w:p>
        </w:tc>
        <w:tc>
          <w:tcPr>
            <w:tcW w:w="0" w:type="auto"/>
            <w:hideMark/>
          </w:tcPr>
          <w:p w14:paraId="59B48214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 xml:space="preserve">&gt; 3 × 10⁻⁴ causou oscilações; &lt; 7 × 10⁻⁵ atrasou o </w:t>
            </w:r>
            <w:r w:rsidRPr="004F5173">
              <w:rPr>
                <w:i/>
                <w:iCs/>
              </w:rPr>
              <w:t>plateau</w:t>
            </w:r>
            <w:r w:rsidRPr="004F5173">
              <w:t xml:space="preserve"> em 8 épocas.</w:t>
            </w:r>
          </w:p>
        </w:tc>
      </w:tr>
      <w:tr w:rsidR="004F5173" w:rsidRPr="007E44EE" w14:paraId="1DFEFB95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258B5" w14:textId="77777777" w:rsidR="004F5173" w:rsidRPr="004F5173" w:rsidRDefault="004F5173" w:rsidP="004F5173">
            <w:pPr>
              <w:pStyle w:val="03NORMAL"/>
            </w:pPr>
            <w:proofErr w:type="spellStart"/>
            <w:r w:rsidRPr="004F5173">
              <w:rPr>
                <w:i/>
                <w:iCs/>
              </w:rPr>
              <w:t>Scheduler</w:t>
            </w:r>
            <w:proofErr w:type="spellEnd"/>
          </w:p>
        </w:tc>
        <w:tc>
          <w:tcPr>
            <w:tcW w:w="0" w:type="auto"/>
            <w:hideMark/>
          </w:tcPr>
          <w:p w14:paraId="69D22032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5173">
              <w:rPr>
                <w:i/>
                <w:iCs/>
              </w:rPr>
              <w:t>cosine</w:t>
            </w:r>
            <w:proofErr w:type="spellEnd"/>
          </w:p>
        </w:tc>
        <w:tc>
          <w:tcPr>
            <w:tcW w:w="0" w:type="auto"/>
            <w:hideMark/>
          </w:tcPr>
          <w:p w14:paraId="3D2A1586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5173">
              <w:rPr>
                <w:i/>
                <w:iCs/>
              </w:rPr>
              <w:t>cosine</w:t>
            </w:r>
            <w:proofErr w:type="spellEnd"/>
            <w:r w:rsidRPr="004F5173">
              <w:t>, </w:t>
            </w:r>
            <w:r w:rsidRPr="004F5173">
              <w:rPr>
                <w:i/>
                <w:iCs/>
              </w:rPr>
              <w:t>step</w:t>
            </w:r>
          </w:p>
        </w:tc>
        <w:tc>
          <w:tcPr>
            <w:tcW w:w="0" w:type="auto"/>
            <w:hideMark/>
          </w:tcPr>
          <w:p w14:paraId="12889D15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5173">
              <w:rPr>
                <w:i/>
                <w:iCs/>
              </w:rPr>
              <w:t>Cosine</w:t>
            </w:r>
            <w:proofErr w:type="spellEnd"/>
            <w:r w:rsidRPr="004F5173">
              <w:t xml:space="preserve"> manteve melhor generalização (+0,5 pp) após a época 35.</w:t>
            </w:r>
          </w:p>
        </w:tc>
      </w:tr>
      <w:tr w:rsidR="004F5173" w:rsidRPr="007E44EE" w14:paraId="0189F832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064B82" w14:textId="2FA0CAFA" w:rsidR="004F5173" w:rsidRPr="004F5173" w:rsidRDefault="004F5173" w:rsidP="004F5173">
            <w:pPr>
              <w:pStyle w:val="03NORMAL"/>
            </w:pPr>
            <w:proofErr w:type="spellStart"/>
            <w:r w:rsidRPr="004F5173">
              <w:rPr>
                <w:i/>
                <w:iCs/>
              </w:rPr>
              <w:t>Warm</w:t>
            </w:r>
            <w:r w:rsidRPr="004F5173">
              <w:rPr>
                <w:i/>
                <w:iCs/>
              </w:rPr>
              <w:noBreakHyphen/>
              <w:t>up</w:t>
            </w:r>
            <w:proofErr w:type="spellEnd"/>
          </w:p>
        </w:tc>
        <w:tc>
          <w:tcPr>
            <w:tcW w:w="0" w:type="auto"/>
            <w:hideMark/>
          </w:tcPr>
          <w:p w14:paraId="3E8BA5E6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1</w:t>
            </w:r>
          </w:p>
        </w:tc>
        <w:tc>
          <w:tcPr>
            <w:tcW w:w="0" w:type="auto"/>
            <w:hideMark/>
          </w:tcPr>
          <w:p w14:paraId="0E684312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0 – 3</w:t>
            </w:r>
          </w:p>
        </w:tc>
        <w:tc>
          <w:tcPr>
            <w:tcW w:w="0" w:type="auto"/>
            <w:hideMark/>
          </w:tcPr>
          <w:p w14:paraId="50E1CD33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0 causou picos de gradiente; &gt; 1 apenas alongou o arranque.</w:t>
            </w:r>
          </w:p>
        </w:tc>
      </w:tr>
      <w:tr w:rsidR="004F5173" w:rsidRPr="007E44EE" w14:paraId="57405D37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034166" w14:textId="77777777" w:rsidR="004F5173" w:rsidRPr="004F5173" w:rsidRDefault="004F5173" w:rsidP="004F5173">
            <w:pPr>
              <w:pStyle w:val="03NORMAL"/>
            </w:pPr>
            <w:proofErr w:type="spellStart"/>
            <w:r w:rsidRPr="004F5173">
              <w:rPr>
                <w:i/>
                <w:iCs/>
              </w:rPr>
              <w:t>Early</w:t>
            </w:r>
            <w:proofErr w:type="spellEnd"/>
            <w:r w:rsidRPr="004F5173">
              <w:rPr>
                <w:i/>
                <w:iCs/>
              </w:rPr>
              <w:t xml:space="preserve"> </w:t>
            </w:r>
            <w:proofErr w:type="spellStart"/>
            <w:r w:rsidRPr="004F5173">
              <w:rPr>
                <w:i/>
                <w:iCs/>
              </w:rPr>
              <w:t>stopping</w:t>
            </w:r>
            <w:proofErr w:type="spellEnd"/>
            <w:r w:rsidRPr="004F5173">
              <w:t xml:space="preserve"> (</w:t>
            </w:r>
            <w:proofErr w:type="spellStart"/>
            <w:r w:rsidRPr="004F5173">
              <w:t>patience</w:t>
            </w:r>
            <w:proofErr w:type="spellEnd"/>
            <w:r w:rsidRPr="004F5173">
              <w:t>)</w:t>
            </w:r>
          </w:p>
        </w:tc>
        <w:tc>
          <w:tcPr>
            <w:tcW w:w="0" w:type="auto"/>
            <w:hideMark/>
          </w:tcPr>
          <w:p w14:paraId="08F0B87B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6</w:t>
            </w:r>
          </w:p>
        </w:tc>
        <w:tc>
          <w:tcPr>
            <w:tcW w:w="0" w:type="auto"/>
            <w:hideMark/>
          </w:tcPr>
          <w:p w14:paraId="15E1FE2C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4, 6, 8</w:t>
            </w:r>
          </w:p>
        </w:tc>
        <w:tc>
          <w:tcPr>
            <w:tcW w:w="0" w:type="auto"/>
            <w:hideMark/>
          </w:tcPr>
          <w:p w14:paraId="19E091A6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>6 reduziu ~20 % do tempo médio sem perda métrica; 4 parava prematuramente.</w:t>
            </w:r>
          </w:p>
        </w:tc>
      </w:tr>
      <w:tr w:rsidR="004F5173" w:rsidRPr="007E44EE" w14:paraId="354FB4ED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44E93F" w14:textId="77777777" w:rsidR="004F5173" w:rsidRPr="004F5173" w:rsidRDefault="004F5173" w:rsidP="004F5173">
            <w:pPr>
              <w:pStyle w:val="03NORMAL"/>
            </w:pPr>
            <w:proofErr w:type="spellStart"/>
            <w:r w:rsidRPr="004F5173">
              <w:rPr>
                <w:i/>
                <w:iCs/>
              </w:rPr>
              <w:t>Augmentations</w:t>
            </w:r>
            <w:proofErr w:type="spellEnd"/>
          </w:p>
        </w:tc>
        <w:tc>
          <w:tcPr>
            <w:tcW w:w="0" w:type="auto"/>
            <w:hideMark/>
          </w:tcPr>
          <w:p w14:paraId="7DB50B5F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5173">
              <w:t>Flip</w:t>
            </w:r>
            <w:proofErr w:type="spellEnd"/>
            <w:r w:rsidRPr="004F5173">
              <w:t> 0.5 + </w:t>
            </w:r>
            <w:proofErr w:type="spellStart"/>
            <w:r w:rsidRPr="004F5173">
              <w:t>Scale</w:t>
            </w:r>
            <w:proofErr w:type="spellEnd"/>
            <w:r w:rsidRPr="004F5173">
              <w:t> [0.5–1.5]</w:t>
            </w:r>
          </w:p>
        </w:tc>
        <w:tc>
          <w:tcPr>
            <w:tcW w:w="0" w:type="auto"/>
            <w:hideMark/>
          </w:tcPr>
          <w:p w14:paraId="25823486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idem + </w:t>
            </w:r>
            <w:proofErr w:type="spellStart"/>
            <w:r w:rsidRPr="004F5173">
              <w:t>Mosaic</w:t>
            </w:r>
            <w:proofErr w:type="spellEnd"/>
            <w:r w:rsidRPr="004F5173">
              <w:t xml:space="preserve"> / </w:t>
            </w:r>
            <w:proofErr w:type="spellStart"/>
            <w:r w:rsidRPr="004F5173">
              <w:t>Copy</w:t>
            </w:r>
            <w:proofErr w:type="spellEnd"/>
            <w:proofErr w:type="gramStart"/>
            <w:r w:rsidRPr="004F5173">
              <w:noBreakHyphen/>
              <w:t>Paste</w:t>
            </w:r>
            <w:proofErr w:type="gramEnd"/>
          </w:p>
        </w:tc>
        <w:tc>
          <w:tcPr>
            <w:tcW w:w="0" w:type="auto"/>
            <w:hideMark/>
          </w:tcPr>
          <w:p w14:paraId="0F25B9A5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F5173">
              <w:t>Mosaic</w:t>
            </w:r>
            <w:proofErr w:type="spellEnd"/>
            <w:r w:rsidRPr="004F5173">
              <w:t>/</w:t>
            </w:r>
            <w:proofErr w:type="spellStart"/>
            <w:r w:rsidRPr="004F5173">
              <w:t>Copy</w:t>
            </w:r>
            <w:proofErr w:type="spellEnd"/>
            <w:proofErr w:type="gramStart"/>
            <w:r w:rsidRPr="004F5173">
              <w:noBreakHyphen/>
              <w:t>Paste</w:t>
            </w:r>
            <w:proofErr w:type="gramEnd"/>
            <w:r w:rsidRPr="004F5173">
              <w:t xml:space="preserve"> geraram artefactos → desativados.</w:t>
            </w:r>
          </w:p>
        </w:tc>
      </w:tr>
      <w:tr w:rsidR="004F5173" w:rsidRPr="007E44EE" w14:paraId="1DC073F5" w14:textId="77777777" w:rsidTr="00E75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DCB499" w14:textId="77777777" w:rsidR="004F5173" w:rsidRPr="004F5173" w:rsidRDefault="004F5173" w:rsidP="004F5173">
            <w:pPr>
              <w:pStyle w:val="03NORMAL"/>
            </w:pPr>
            <w:r w:rsidRPr="004F5173">
              <w:lastRenderedPageBreak/>
              <w:t>AMP</w:t>
            </w:r>
          </w:p>
        </w:tc>
        <w:tc>
          <w:tcPr>
            <w:tcW w:w="0" w:type="auto"/>
            <w:hideMark/>
          </w:tcPr>
          <w:p w14:paraId="27093CE2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5173">
              <w:rPr>
                <w:i/>
                <w:iCs/>
              </w:rPr>
              <w:t>On</w:t>
            </w:r>
            <w:proofErr w:type="spellEnd"/>
          </w:p>
        </w:tc>
        <w:tc>
          <w:tcPr>
            <w:tcW w:w="0" w:type="auto"/>
            <w:hideMark/>
          </w:tcPr>
          <w:p w14:paraId="287161C6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F5173">
              <w:rPr>
                <w:i/>
                <w:iCs/>
              </w:rPr>
              <w:t>On</w:t>
            </w:r>
            <w:proofErr w:type="spellEnd"/>
            <w:r w:rsidRPr="004F5173">
              <w:rPr>
                <w:i/>
                <w:iCs/>
              </w:rPr>
              <w:t xml:space="preserve"> / </w:t>
            </w:r>
            <w:proofErr w:type="spellStart"/>
            <w:r w:rsidRPr="004F5173">
              <w:rPr>
                <w:i/>
                <w:iCs/>
              </w:rPr>
              <w:t>Off</w:t>
            </w:r>
            <w:proofErr w:type="spellEnd"/>
          </w:p>
        </w:tc>
        <w:tc>
          <w:tcPr>
            <w:tcW w:w="0" w:type="auto"/>
            <w:hideMark/>
          </w:tcPr>
          <w:p w14:paraId="20C0C133" w14:textId="77777777" w:rsidR="004F5173" w:rsidRPr="004F5173" w:rsidRDefault="004F5173" w:rsidP="004F5173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173">
              <w:t xml:space="preserve">−35 % VRAM, +11 % </w:t>
            </w:r>
            <w:proofErr w:type="spellStart"/>
            <w:r w:rsidRPr="004F5173">
              <w:t>it</w:t>
            </w:r>
            <w:proofErr w:type="spellEnd"/>
            <w:r w:rsidRPr="004F5173">
              <w:t>/s, sem degradação numérica.</w:t>
            </w:r>
          </w:p>
        </w:tc>
      </w:tr>
      <w:tr w:rsidR="004F5173" w:rsidRPr="007E44EE" w14:paraId="7ED1C421" w14:textId="77777777" w:rsidTr="00E75F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2D3AD8" w14:textId="77777777" w:rsidR="004F5173" w:rsidRPr="004F5173" w:rsidRDefault="004F5173" w:rsidP="004F5173">
            <w:pPr>
              <w:pStyle w:val="03NORMAL"/>
            </w:pPr>
            <w:r w:rsidRPr="004F5173">
              <w:t>Tamanho de entrada</w:t>
            </w:r>
          </w:p>
        </w:tc>
        <w:tc>
          <w:tcPr>
            <w:tcW w:w="0" w:type="auto"/>
            <w:hideMark/>
          </w:tcPr>
          <w:p w14:paraId="11375D31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 xml:space="preserve">640 × 640 </w:t>
            </w:r>
            <w:proofErr w:type="spellStart"/>
            <w:r w:rsidRPr="004F5173">
              <w:t>px</w:t>
            </w:r>
            <w:proofErr w:type="spellEnd"/>
          </w:p>
        </w:tc>
        <w:tc>
          <w:tcPr>
            <w:tcW w:w="0" w:type="auto"/>
            <w:hideMark/>
          </w:tcPr>
          <w:p w14:paraId="13FEE9DC" w14:textId="77777777" w:rsidR="004F5173" w:rsidRPr="004F5173" w:rsidRDefault="004F5173" w:rsidP="004F5173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512, 640, 768</w:t>
            </w:r>
          </w:p>
        </w:tc>
        <w:tc>
          <w:tcPr>
            <w:tcW w:w="0" w:type="auto"/>
            <w:hideMark/>
          </w:tcPr>
          <w:p w14:paraId="355E5438" w14:textId="77777777" w:rsidR="004F5173" w:rsidRPr="004F5173" w:rsidRDefault="004F5173" w:rsidP="00105A6C">
            <w:pPr>
              <w:pStyle w:val="03NORMAL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173">
              <w:t>768 </w:t>
            </w:r>
            <w:proofErr w:type="spellStart"/>
            <w:r w:rsidRPr="004F5173">
              <w:t>px</w:t>
            </w:r>
            <w:proofErr w:type="spellEnd"/>
            <w:r w:rsidRPr="004F5173">
              <w:t> = +30 % VRAM para +0,9 pp </w:t>
            </w:r>
            <w:proofErr w:type="spellStart"/>
            <w:r w:rsidRPr="004F5173">
              <w:t>mAP</w:t>
            </w:r>
            <w:proofErr w:type="spellEnd"/>
            <w:r w:rsidRPr="004F5173">
              <w:t xml:space="preserve"> (não compensou).</w:t>
            </w:r>
          </w:p>
        </w:tc>
      </w:tr>
    </w:tbl>
    <w:p w14:paraId="6E24565C" w14:textId="52E41B93" w:rsidR="004F5173" w:rsidRDefault="00105A6C" w:rsidP="002113FA">
      <w:pPr>
        <w:pStyle w:val="Legenda"/>
        <w:jc w:val="center"/>
        <w:rPr>
          <w:rFonts w:ascii="Calibri" w:hAnsi="Calibri" w:cs="Calibri"/>
        </w:rPr>
      </w:pPr>
      <w:proofErr w:type="spellStart"/>
      <w:r>
        <w:t>Figura</w:t>
      </w:r>
      <w:proofErr w:type="spellEnd"/>
      <w:r>
        <w:t xml:space="preserve"> </w:t>
      </w:r>
      <w:r w:rsidR="00DF682F">
        <w:fldChar w:fldCharType="begin"/>
      </w:r>
      <w:r w:rsidR="00DF682F">
        <w:instrText xml:space="preserve"> SEQ Figura \* ARABIC </w:instrText>
      </w:r>
      <w:r w:rsidR="00DF682F">
        <w:fldChar w:fldCharType="separate"/>
      </w:r>
      <w:r w:rsidR="00432474">
        <w:rPr>
          <w:noProof/>
        </w:rPr>
        <w:t>4</w:t>
      </w:r>
      <w:r w:rsidR="00DF682F">
        <w:rPr>
          <w:noProof/>
        </w:rPr>
        <w:fldChar w:fldCharType="end"/>
      </w:r>
      <w:r>
        <w:t xml:space="preserve"> </w:t>
      </w:r>
      <w:proofErr w:type="gramStart"/>
      <w:r>
        <w:t xml:space="preserve">-  </w:t>
      </w:r>
      <w:proofErr w:type="spellStart"/>
      <w:r>
        <w:t>Parâmetros</w:t>
      </w:r>
      <w:proofErr w:type="spellEnd"/>
      <w:proofErr w:type="gramEnd"/>
    </w:p>
    <w:p w14:paraId="529BB2DA" w14:textId="24F7DFB7" w:rsidR="004F5173" w:rsidRDefault="004F5173">
      <w:pPr>
        <w:pStyle w:val="07SECCAO"/>
        <w:numPr>
          <w:ilvl w:val="2"/>
          <w:numId w:val="7"/>
        </w:numPr>
        <w:outlineLvl w:val="1"/>
        <w:rPr>
          <w:rFonts w:ascii="Calibri" w:hAnsi="Calibri" w:cs="Calibri"/>
        </w:rPr>
      </w:pPr>
      <w:bookmarkStart w:id="13" w:name="_Toc202733057"/>
      <w:r w:rsidRPr="004F5173">
        <w:rPr>
          <w:rFonts w:ascii="Calibri" w:hAnsi="Calibri" w:cs="Calibri"/>
        </w:rPr>
        <w:t>Análise</w:t>
      </w:r>
      <w:r w:rsidR="00620E3B">
        <w:rPr>
          <w:rFonts w:ascii="Calibri" w:hAnsi="Calibri" w:cs="Calibri"/>
        </w:rPr>
        <w:t xml:space="preserve"> das configurações</w:t>
      </w:r>
      <w:r w:rsidRPr="004F5173">
        <w:rPr>
          <w:rFonts w:ascii="Calibri" w:hAnsi="Calibri" w:cs="Calibri"/>
        </w:rPr>
        <w:t xml:space="preserve"> detalhada</w:t>
      </w:r>
      <w:bookmarkEnd w:id="13"/>
    </w:p>
    <w:p w14:paraId="6B6E7D9C" w14:textId="233069E1" w:rsidR="00105A6C" w:rsidRDefault="00DF682F" w:rsidP="00105A6C">
      <w:pPr>
        <w:pStyle w:val="07SECCAO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5A9623" wp14:editId="334CA2C0">
                <wp:simplePos x="0" y="0"/>
                <wp:positionH relativeFrom="column">
                  <wp:posOffset>627380</wp:posOffset>
                </wp:positionH>
                <wp:positionV relativeFrom="paragraph">
                  <wp:posOffset>2292985</wp:posOffset>
                </wp:positionV>
                <wp:extent cx="4504690" cy="635"/>
                <wp:effectExtent l="0" t="0" r="0" b="0"/>
                <wp:wrapTopAndBottom/>
                <wp:docPr id="4017978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6C312" w14:textId="3A47FD88" w:rsidR="00DF682F" w:rsidRPr="003B7A14" w:rsidRDefault="00DF682F" w:rsidP="00DF682F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b/>
                                <w:noProof/>
                                <w:sz w:val="28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32474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CD2584">
                              <w:t>Evolução</w:t>
                            </w:r>
                            <w:proofErr w:type="spellEnd"/>
                            <w:r w:rsidRPr="00CD2584">
                              <w:t xml:space="preserve"> do </w:t>
                            </w:r>
                            <w:proofErr w:type="spellStart"/>
                            <w:r w:rsidRPr="00CD2584">
                              <w:t>mAP</w:t>
                            </w:r>
                            <w:proofErr w:type="spellEnd"/>
                            <w:r w:rsidRPr="00CD2584">
                              <w:t>₅₀ ₋ ₉₅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A9623" id="_x0000_s1028" type="#_x0000_t202" style="position:absolute;margin-left:49.4pt;margin-top:180.55pt;width:354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HW7GgIAAD8EAAAOAAAAZHJzL2Uyb0RvYy54bWysU8Fu2zAMvQ/YPwi6L06yNl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/HN7I5CkmKzj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" stroked="f">
                <v:textbox style="mso-fit-shape-to-text:t" inset="0,0,0,0">
                  <w:txbxContent>
                    <w:p w14:paraId="7D26C312" w14:textId="3A47FD88" w:rsidR="00DF682F" w:rsidRPr="003B7A14" w:rsidRDefault="00DF682F" w:rsidP="00DF682F">
                      <w:pPr>
                        <w:pStyle w:val="Legenda"/>
                        <w:jc w:val="center"/>
                        <w:rPr>
                          <w:rFonts w:cstheme="minorHAnsi"/>
                          <w:b/>
                          <w:noProof/>
                          <w:sz w:val="28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32474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CD2584">
                        <w:t>Evolução</w:t>
                      </w:r>
                      <w:proofErr w:type="spellEnd"/>
                      <w:r w:rsidRPr="00CD2584">
                        <w:t xml:space="preserve"> do </w:t>
                      </w:r>
                      <w:proofErr w:type="spellStart"/>
                      <w:r w:rsidRPr="00CD2584">
                        <w:t>mAP</w:t>
                      </w:r>
                      <w:proofErr w:type="spellEnd"/>
                      <w:r w:rsidRPr="00CD2584">
                        <w:t>₅₀ ₋ ₉₅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3ED">
        <w:rPr>
          <w:noProof/>
        </w:rPr>
        <w:drawing>
          <wp:anchor distT="0" distB="0" distL="114300" distR="114300" simplePos="0" relativeHeight="251683840" behindDoc="0" locked="0" layoutInCell="1" allowOverlap="1" wp14:anchorId="5E002CEC" wp14:editId="03CE905F">
            <wp:simplePos x="0" y="0"/>
            <wp:positionH relativeFrom="margin">
              <wp:align>center</wp:align>
            </wp:positionH>
            <wp:positionV relativeFrom="paragraph">
              <wp:posOffset>-705</wp:posOffset>
            </wp:positionV>
            <wp:extent cx="4505222" cy="2236716"/>
            <wp:effectExtent l="0" t="0" r="0" b="0"/>
            <wp:wrapTopAndBottom/>
            <wp:docPr id="856993161" name="Imagem 3" descr="Uma imagem com texto, Gráfico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93161" name="Imagem 3" descr="Uma imagem com texto, Gráfico, file, diagram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22" cy="223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2937C4" w14:textId="67080794" w:rsidR="004F5173" w:rsidRDefault="004F5173" w:rsidP="004F5173">
      <w:pPr>
        <w:pStyle w:val="03NORMAL"/>
      </w:pPr>
      <w:r w:rsidRPr="004F5173">
        <w:rPr>
          <w:b/>
          <w:bCs/>
        </w:rPr>
        <w:t xml:space="preserve">Épocas e </w:t>
      </w:r>
      <w:proofErr w:type="spellStart"/>
      <w:r w:rsidRPr="004F5173">
        <w:rPr>
          <w:b/>
          <w:bCs/>
          <w:i/>
          <w:iCs/>
        </w:rPr>
        <w:t>early</w:t>
      </w:r>
      <w:proofErr w:type="spellEnd"/>
      <w:r w:rsidRPr="004F5173">
        <w:rPr>
          <w:b/>
          <w:bCs/>
          <w:i/>
          <w:iCs/>
        </w:rPr>
        <w:t xml:space="preserve"> </w:t>
      </w:r>
      <w:proofErr w:type="spellStart"/>
      <w:r w:rsidRPr="004F5173">
        <w:rPr>
          <w:b/>
          <w:bCs/>
          <w:i/>
          <w:iCs/>
        </w:rPr>
        <w:t>stopping</w:t>
      </w:r>
      <w:proofErr w:type="spellEnd"/>
      <w:r w:rsidRPr="004F5173">
        <w:rPr>
          <w:b/>
          <w:bCs/>
        </w:rPr>
        <w:t>.</w:t>
      </w:r>
      <w:r w:rsidRPr="004F5173">
        <w:t xml:space="preserve"> A mostra que o </w:t>
      </w:r>
      <w:proofErr w:type="spellStart"/>
      <w:r w:rsidRPr="004F5173">
        <w:t>mAP</w:t>
      </w:r>
      <w:proofErr w:type="spellEnd"/>
      <w:r w:rsidRPr="004F5173">
        <w:t>₅₀ ₋ ₉₅ cresce rapidamente até à época 40; depois disso, os ganhos tornam</w:t>
      </w:r>
      <w:r w:rsidRPr="004F5173">
        <w:noBreakHyphen/>
        <w:t>se marginais (&lt; 0,05 pp), justificando a paragem automática.</w:t>
      </w:r>
    </w:p>
    <w:p w14:paraId="09477AB9" w14:textId="77777777" w:rsidR="00DF682F" w:rsidRPr="004F5173" w:rsidRDefault="00DF682F" w:rsidP="004F5173">
      <w:pPr>
        <w:pStyle w:val="03NORMAL"/>
      </w:pPr>
    </w:p>
    <w:p w14:paraId="0AC87F11" w14:textId="64F4B74A" w:rsidR="00DF682F" w:rsidRPr="00DF682F" w:rsidRDefault="00DF682F" w:rsidP="00DF682F">
      <w:pPr>
        <w:pStyle w:val="03NORMAL"/>
      </w:pPr>
      <w:proofErr w:type="spellStart"/>
      <w:r w:rsidRPr="00DF682F">
        <w:rPr>
          <w:b/>
          <w:bCs/>
        </w:rPr>
        <w:t>Otimizador</w:t>
      </w:r>
      <w:proofErr w:type="spellEnd"/>
      <w:r w:rsidRPr="00DF682F">
        <w:rPr>
          <w:b/>
          <w:bCs/>
        </w:rPr>
        <w:t>.</w:t>
      </w:r>
      <w:r w:rsidRPr="00DF682F">
        <w:t xml:space="preserve"> Foi utilizado o </w:t>
      </w:r>
      <w:proofErr w:type="spellStart"/>
      <w:r w:rsidRPr="00DF682F">
        <w:rPr>
          <w:b/>
          <w:bCs/>
        </w:rPr>
        <w:t>AdamW</w:t>
      </w:r>
      <w:proofErr w:type="spellEnd"/>
      <w:r w:rsidRPr="00DF682F">
        <w:t>, uma versão melhorada do optimizador Adam, por apresentar um desempenho mais consistente e rápido na tarefa. A sua vantagem resulta de três fatores:</w:t>
      </w:r>
    </w:p>
    <w:p w14:paraId="48BF5D7B" w14:textId="77777777" w:rsidR="00DF682F" w:rsidRPr="00DF682F" w:rsidRDefault="00DF682F" w:rsidP="00DF682F">
      <w:pPr>
        <w:pStyle w:val="03NORMAL"/>
        <w:numPr>
          <w:ilvl w:val="0"/>
          <w:numId w:val="20"/>
        </w:numPr>
      </w:pPr>
      <w:r w:rsidRPr="00DF682F">
        <w:rPr>
          <w:b/>
          <w:bCs/>
        </w:rPr>
        <w:t>Adaptação automática à aprendizagem</w:t>
      </w:r>
      <w:r w:rsidRPr="00DF682F">
        <w:t xml:space="preserve"> – Em vez de usar a mesma taxa de aprendizagem para todos os parâmetros, o </w:t>
      </w:r>
      <w:proofErr w:type="spellStart"/>
      <w:r w:rsidRPr="00DF682F">
        <w:t>AdamW</w:t>
      </w:r>
      <w:proofErr w:type="spellEnd"/>
      <w:r w:rsidRPr="00DF682F">
        <w:t xml:space="preserve"> ajusta-a automaticamente conforme o comportamento de cada parte da rede. Isto permite que o modelo aprenda mais rapidamente onde é preciso e com mais cuidado onde é sensível.</w:t>
      </w:r>
    </w:p>
    <w:p w14:paraId="70721B43" w14:textId="77777777" w:rsidR="00DF682F" w:rsidRPr="00DF682F" w:rsidRDefault="00DF682F" w:rsidP="00DF682F">
      <w:pPr>
        <w:pStyle w:val="03NORMAL"/>
        <w:numPr>
          <w:ilvl w:val="0"/>
          <w:numId w:val="20"/>
        </w:numPr>
      </w:pPr>
      <w:r w:rsidRPr="00DF682F">
        <w:rPr>
          <w:b/>
          <w:bCs/>
        </w:rPr>
        <w:t>Memória dos erros anteriores</w:t>
      </w:r>
      <w:r w:rsidRPr="00DF682F">
        <w:t xml:space="preserve"> – O algoritmo mantém um histórico dos gradientes (os “erros”) anteriores, o que ajuda a escolher direções de correção mais inteligentes, evitando oscilações.</w:t>
      </w:r>
    </w:p>
    <w:p w14:paraId="648CC28A" w14:textId="07FF93F5" w:rsidR="00030F2D" w:rsidRDefault="00DF682F" w:rsidP="00DF682F">
      <w:pPr>
        <w:pStyle w:val="03NORMAL"/>
        <w:numPr>
          <w:ilvl w:val="0"/>
          <w:numId w:val="20"/>
        </w:numPr>
      </w:pPr>
      <w:r w:rsidRPr="00DF682F">
        <w:rPr>
          <w:b/>
          <w:bCs/>
        </w:rPr>
        <w:t>Regularização separada (</w:t>
      </w:r>
      <w:proofErr w:type="spellStart"/>
      <w:r w:rsidRPr="00DF682F">
        <w:rPr>
          <w:b/>
          <w:bCs/>
          <w:i/>
          <w:iCs/>
        </w:rPr>
        <w:t>weight</w:t>
      </w:r>
      <w:proofErr w:type="spellEnd"/>
      <w:r w:rsidRPr="00DF682F">
        <w:rPr>
          <w:b/>
          <w:bCs/>
          <w:i/>
          <w:iCs/>
        </w:rPr>
        <w:t xml:space="preserve"> </w:t>
      </w:r>
      <w:proofErr w:type="spellStart"/>
      <w:r w:rsidRPr="00DF682F">
        <w:rPr>
          <w:b/>
          <w:bCs/>
          <w:i/>
          <w:iCs/>
        </w:rPr>
        <w:t>decay</w:t>
      </w:r>
      <w:proofErr w:type="spellEnd"/>
      <w:r w:rsidRPr="00DF682F">
        <w:rPr>
          <w:b/>
          <w:bCs/>
        </w:rPr>
        <w:t>)</w:t>
      </w:r>
      <w:r w:rsidRPr="00DF682F">
        <w:t xml:space="preserve"> – O </w:t>
      </w:r>
      <w:proofErr w:type="spellStart"/>
      <w:r w:rsidRPr="00DF682F">
        <w:t>AdamW</w:t>
      </w:r>
      <w:proofErr w:type="spellEnd"/>
      <w:r w:rsidRPr="00DF682F">
        <w:t xml:space="preserve"> aplica a penalização aos pesos de forma mais eficiente, o que ajuda a evitar que o modelo se torne demasiado dependente do conjunto de treino (</w:t>
      </w:r>
      <w:proofErr w:type="spellStart"/>
      <w:r w:rsidRPr="00DF682F">
        <w:rPr>
          <w:i/>
          <w:iCs/>
        </w:rPr>
        <w:t>overfitting</w:t>
      </w:r>
      <w:proofErr w:type="spellEnd"/>
      <w:r w:rsidRPr="00DF682F">
        <w:t>).</w:t>
      </w:r>
    </w:p>
    <w:p w14:paraId="72DBE09D" w14:textId="77777777" w:rsidR="00030F2D" w:rsidRDefault="00030F2D">
      <w:pPr>
        <w:rPr>
          <w:rFonts w:cstheme="minorHAnsi"/>
          <w:color w:val="000000" w:themeColor="text1"/>
          <w:lang w:val="pt-PT"/>
        </w:rPr>
      </w:pPr>
      <w:r>
        <w:br w:type="page"/>
      </w:r>
    </w:p>
    <w:p w14:paraId="585A3925" w14:textId="7844DEBB" w:rsidR="00442480" w:rsidRPr="00442480" w:rsidRDefault="004F5173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4" w:name="_Toc202733058"/>
      <w:r w:rsidRPr="00442480">
        <w:rPr>
          <w:rFonts w:ascii="Calibri" w:hAnsi="Calibri" w:cs="Calibri"/>
        </w:rPr>
        <w:lastRenderedPageBreak/>
        <w:t>Estratégia</w:t>
      </w:r>
      <w:r w:rsidR="00030F2D">
        <w:rPr>
          <w:rFonts w:ascii="Calibri" w:hAnsi="Calibri" w:cs="Calibri"/>
        </w:rPr>
        <w:t>s</w:t>
      </w:r>
      <w:r w:rsidRPr="00442480">
        <w:rPr>
          <w:rFonts w:ascii="Calibri" w:hAnsi="Calibri" w:cs="Calibri"/>
        </w:rPr>
        <w:t xml:space="preserve"> de </w:t>
      </w:r>
      <w:proofErr w:type="spellStart"/>
      <w:r w:rsidRPr="00DF682F">
        <w:rPr>
          <w:rFonts w:ascii="Calibri" w:hAnsi="Calibri" w:cs="Calibri"/>
          <w:i/>
          <w:iCs/>
        </w:rPr>
        <w:t>augmentations</w:t>
      </w:r>
      <w:bookmarkEnd w:id="14"/>
      <w:proofErr w:type="spellEnd"/>
    </w:p>
    <w:p w14:paraId="474CB2FE" w14:textId="164B3F82" w:rsidR="000845D8" w:rsidRDefault="000845D8" w:rsidP="000845D8">
      <w:pPr>
        <w:pStyle w:val="03NORMAL"/>
      </w:pPr>
      <w:r w:rsidRPr="000845D8">
        <w:rPr>
          <w:b/>
          <w:bCs/>
        </w:rPr>
        <w:t xml:space="preserve"> </w:t>
      </w:r>
      <w:proofErr w:type="spellStart"/>
      <w:r w:rsidRPr="000845D8">
        <w:rPr>
          <w:b/>
          <w:bCs/>
        </w:rPr>
        <w:t>Mosaic</w:t>
      </w:r>
      <w:proofErr w:type="spellEnd"/>
      <w:r w:rsidRPr="000845D8">
        <w:rPr>
          <w:b/>
          <w:bCs/>
        </w:rPr>
        <w:t xml:space="preserve"> </w:t>
      </w:r>
      <w:r w:rsidRPr="000845D8">
        <w:t>(</w:t>
      </w:r>
      <w:proofErr w:type="spellStart"/>
      <w:r w:rsidRPr="000845D8">
        <w:rPr>
          <w:highlight w:val="lightGray"/>
        </w:rPr>
        <w:t>mosaic</w:t>
      </w:r>
      <w:proofErr w:type="spellEnd"/>
      <w:r w:rsidRPr="000845D8">
        <w:t>)</w:t>
      </w:r>
    </w:p>
    <w:p w14:paraId="187A310F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</w:rPr>
        <w:drawing>
          <wp:inline distT="0" distB="0" distL="0" distR="0" wp14:anchorId="5D5972A7" wp14:editId="21C664F6">
            <wp:extent cx="4431275" cy="1429049"/>
            <wp:effectExtent l="0" t="0" r="7620" b="0"/>
            <wp:docPr id="2012430292" name="Imagem 1" descr="Uma imagem com captura de ecrã, papagaio, pássa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0292" name="Imagem 1" descr="Uma imagem com captura de ecrã, papagaio, pássaro&#10;&#10;Os conteúdos gerados por IA podem estar incorretos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1837" cy="1438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E53DC4D" w14:textId="2B9A9E82" w:rsidR="00442480" w:rsidRPr="00AC0FAB" w:rsidRDefault="00AC0FAB" w:rsidP="00AC0FAB">
      <w:pPr>
        <w:pStyle w:val="Legenda"/>
        <w:jc w:val="center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432474">
        <w:rPr>
          <w:noProof/>
          <w:lang w:val="pt-PT"/>
        </w:rPr>
        <w:t>6</w:t>
      </w:r>
      <w:r>
        <w:fldChar w:fldCharType="end"/>
      </w:r>
      <w:r w:rsidRPr="00AC0FAB">
        <w:rPr>
          <w:lang w:val="pt-PT"/>
        </w:rPr>
        <w:t xml:space="preserve"> - Efeito da técnica </w:t>
      </w:r>
      <w:proofErr w:type="spellStart"/>
      <w:r w:rsidRPr="00AC0FAB">
        <w:rPr>
          <w:lang w:val="pt-PT"/>
        </w:rPr>
        <w:t>Mosaic</w:t>
      </w:r>
      <w:proofErr w:type="spellEnd"/>
    </w:p>
    <w:p w14:paraId="647B89B2" w14:textId="4E6BDF3B" w:rsidR="000845D8" w:rsidRPr="000845D8" w:rsidRDefault="000845D8">
      <w:pPr>
        <w:pStyle w:val="03NORMAL"/>
        <w:numPr>
          <w:ilvl w:val="0"/>
          <w:numId w:val="12"/>
        </w:numPr>
      </w:pPr>
      <w:r w:rsidRPr="000845D8">
        <w:rPr>
          <w:b/>
          <w:bCs/>
        </w:rPr>
        <w:t>Propósito</w:t>
      </w:r>
      <w:r w:rsidRPr="000845D8">
        <w:t>: Junta 4 imagens, útil para objetos pequenos e variados.</w:t>
      </w:r>
    </w:p>
    <w:p w14:paraId="725E602E" w14:textId="43AA5B0C" w:rsidR="000845D8" w:rsidRPr="000845D8" w:rsidRDefault="000845D8">
      <w:pPr>
        <w:pStyle w:val="03NORMAL"/>
        <w:numPr>
          <w:ilvl w:val="0"/>
          <w:numId w:val="12"/>
        </w:numPr>
      </w:pPr>
      <w:r w:rsidRPr="000845D8">
        <w:rPr>
          <w:b/>
          <w:bCs/>
        </w:rPr>
        <w:t>Valores usados</w:t>
      </w:r>
      <w:r w:rsidRPr="000845D8">
        <w:t>: 0.8, 0.5, 0.0</w:t>
      </w:r>
    </w:p>
    <w:p w14:paraId="7DC53C21" w14:textId="5CD710C5" w:rsidR="000845D8" w:rsidRPr="000845D8" w:rsidRDefault="000845D8">
      <w:pPr>
        <w:pStyle w:val="03NORMAL"/>
        <w:numPr>
          <w:ilvl w:val="0"/>
          <w:numId w:val="12"/>
        </w:numPr>
      </w:pPr>
      <w:r w:rsidRPr="000845D8">
        <w:rPr>
          <w:b/>
          <w:bCs/>
        </w:rPr>
        <w:t>Impacto observado</w:t>
      </w:r>
      <w:r w:rsidRPr="000845D8">
        <w:t xml:space="preserve">: +13 % </w:t>
      </w:r>
      <w:r w:rsidRPr="000845D8">
        <w:rPr>
          <w:i/>
          <w:iCs/>
        </w:rPr>
        <w:t>false positives</w:t>
      </w:r>
      <w:r w:rsidRPr="000845D8">
        <w:t xml:space="preserve">, artefactos visuais → </w:t>
      </w:r>
      <w:r w:rsidRPr="000845D8">
        <w:rPr>
          <w:b/>
          <w:bCs/>
        </w:rPr>
        <w:t>desativado</w:t>
      </w:r>
      <w:r w:rsidRPr="000845D8">
        <w:t>.</w:t>
      </w:r>
    </w:p>
    <w:p w14:paraId="12A0B4D4" w14:textId="213556AF" w:rsidR="000845D8" w:rsidRDefault="000845D8" w:rsidP="000845D8">
      <w:pPr>
        <w:pStyle w:val="03NORMAL"/>
        <w:rPr>
          <w:lang w:val="en-US"/>
        </w:rPr>
      </w:pPr>
      <w:r w:rsidRPr="000845D8">
        <w:rPr>
          <w:b/>
          <w:bCs/>
          <w:lang w:val="en-US"/>
        </w:rPr>
        <w:t xml:space="preserve">HSV Jitter </w:t>
      </w:r>
      <w:r w:rsidRPr="000845D8">
        <w:rPr>
          <w:lang w:val="en-US"/>
        </w:rPr>
        <w:t>(</w:t>
      </w:r>
      <w:proofErr w:type="spellStart"/>
      <w:r w:rsidRPr="000845D8">
        <w:rPr>
          <w:highlight w:val="lightGray"/>
          <w:lang w:val="en-US"/>
        </w:rPr>
        <w:t>hsv_v</w:t>
      </w:r>
      <w:proofErr w:type="spellEnd"/>
      <w:r w:rsidRPr="000845D8">
        <w:rPr>
          <w:lang w:val="en-US"/>
        </w:rPr>
        <w:t>)</w:t>
      </w:r>
    </w:p>
    <w:p w14:paraId="3544288D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  <w:lang w:val="en-US"/>
        </w:rPr>
        <w:drawing>
          <wp:inline distT="0" distB="0" distL="0" distR="0" wp14:anchorId="4A07C47B" wp14:editId="4852CE7E">
            <wp:extent cx="5357004" cy="1571663"/>
            <wp:effectExtent l="0" t="0" r="0" b="0"/>
            <wp:docPr id="1099896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96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6489" cy="1574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BF1AA20" w14:textId="5F629F93" w:rsidR="00442480" w:rsidRPr="00AC0FAB" w:rsidRDefault="00AC0FAB" w:rsidP="00AC0FAB">
      <w:pPr>
        <w:pStyle w:val="Legenda"/>
        <w:jc w:val="center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432474">
        <w:rPr>
          <w:noProof/>
          <w:lang w:val="pt-PT"/>
        </w:rPr>
        <w:t>7</w:t>
      </w:r>
      <w:r>
        <w:fldChar w:fldCharType="end"/>
      </w:r>
      <w:r w:rsidRPr="00AC0FAB">
        <w:rPr>
          <w:lang w:val="pt-PT"/>
        </w:rPr>
        <w:t xml:space="preserve"> - Efeito da técnica HSV Jitter</w:t>
      </w:r>
    </w:p>
    <w:p w14:paraId="3A45DFCA" w14:textId="70095AAB" w:rsidR="000845D8" w:rsidRPr="000845D8" w:rsidRDefault="000845D8">
      <w:pPr>
        <w:pStyle w:val="03NORMAL"/>
        <w:numPr>
          <w:ilvl w:val="0"/>
          <w:numId w:val="13"/>
        </w:numPr>
      </w:pPr>
      <w:r w:rsidRPr="000845D8">
        <w:rPr>
          <w:b/>
          <w:bCs/>
        </w:rPr>
        <w:t>Propósito</w:t>
      </w:r>
      <w:r w:rsidRPr="000845D8">
        <w:t>: Varia brilho da imagem; irrelevante em tons de cinzento.</w:t>
      </w:r>
    </w:p>
    <w:p w14:paraId="25A719C2" w14:textId="38F5C88A" w:rsidR="000845D8" w:rsidRPr="000845D8" w:rsidRDefault="000845D8">
      <w:pPr>
        <w:pStyle w:val="03NORMAL"/>
        <w:numPr>
          <w:ilvl w:val="0"/>
          <w:numId w:val="13"/>
        </w:numPr>
      </w:pPr>
      <w:r w:rsidRPr="000845D8">
        <w:rPr>
          <w:b/>
          <w:bCs/>
        </w:rPr>
        <w:t>Valores usados</w:t>
      </w:r>
      <w:r w:rsidRPr="000845D8">
        <w:t>: 0.4, 0.3, 0.2, 0.0</w:t>
      </w:r>
    </w:p>
    <w:p w14:paraId="1693E4FF" w14:textId="52773E62" w:rsidR="000845D8" w:rsidRPr="000845D8" w:rsidRDefault="000845D8">
      <w:pPr>
        <w:pStyle w:val="03NORMAL"/>
        <w:numPr>
          <w:ilvl w:val="0"/>
          <w:numId w:val="13"/>
        </w:numPr>
      </w:pPr>
      <w:r w:rsidRPr="000845D8">
        <w:rPr>
          <w:b/>
          <w:bCs/>
        </w:rPr>
        <w:t>Impacto observado</w:t>
      </w:r>
      <w:r w:rsidRPr="000845D8">
        <w:t xml:space="preserve">: Nenhum efeito relevante → </w:t>
      </w:r>
      <w:r w:rsidRPr="000845D8">
        <w:rPr>
          <w:b/>
          <w:bCs/>
        </w:rPr>
        <w:t>desativado ou muito reduzido</w:t>
      </w:r>
      <w:r w:rsidRPr="000845D8">
        <w:t>.</w:t>
      </w:r>
    </w:p>
    <w:p w14:paraId="117907CE" w14:textId="00074947" w:rsidR="000845D8" w:rsidRDefault="000845D8" w:rsidP="000845D8">
      <w:pPr>
        <w:pStyle w:val="03NORMAL"/>
        <w:rPr>
          <w:lang w:val="en-US"/>
        </w:rPr>
      </w:pPr>
      <w:r w:rsidRPr="000845D8">
        <w:rPr>
          <w:b/>
          <w:bCs/>
          <w:lang w:val="en-US"/>
        </w:rPr>
        <w:t xml:space="preserve">Copy-Paste </w:t>
      </w:r>
      <w:r w:rsidRPr="000845D8">
        <w:rPr>
          <w:lang w:val="en-US"/>
        </w:rPr>
        <w:t>(</w:t>
      </w:r>
      <w:proofErr w:type="spellStart"/>
      <w:r w:rsidRPr="000845D8">
        <w:rPr>
          <w:highlight w:val="lightGray"/>
          <w:lang w:val="en-US"/>
        </w:rPr>
        <w:t>copy_paste</w:t>
      </w:r>
      <w:proofErr w:type="spellEnd"/>
      <w:r w:rsidRPr="000845D8">
        <w:rPr>
          <w:lang w:val="en-US"/>
        </w:rPr>
        <w:t>)</w:t>
      </w:r>
    </w:p>
    <w:p w14:paraId="02F5ED9E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  <w:lang w:val="en-US"/>
        </w:rPr>
        <w:drawing>
          <wp:inline distT="0" distB="0" distL="0" distR="0" wp14:anchorId="7928D03D" wp14:editId="14DA2ADA">
            <wp:extent cx="5759450" cy="2232025"/>
            <wp:effectExtent l="0" t="0" r="0" b="0"/>
            <wp:docPr id="1840741805" name="Imagem 1" descr="Uma imagem com papagaio, pássaro, captura de ecrã, periquit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1805" name="Imagem 1" descr="Uma imagem com papagaio, pássaro, captura de ecrã, periquito&#10;&#10;Os conteúdos gerados por IA podem estar incorretos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3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B33264" w14:textId="3376F12F" w:rsidR="000845D8" w:rsidRPr="00AC0FAB" w:rsidRDefault="00AC0FAB" w:rsidP="00AC0FAB">
      <w:pPr>
        <w:pStyle w:val="Legenda"/>
        <w:jc w:val="center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432474">
        <w:rPr>
          <w:noProof/>
          <w:lang w:val="pt-PT"/>
        </w:rPr>
        <w:t>8</w:t>
      </w:r>
      <w:r>
        <w:fldChar w:fldCharType="end"/>
      </w:r>
      <w:r w:rsidRPr="00AC0FAB">
        <w:rPr>
          <w:lang w:val="pt-PT"/>
        </w:rPr>
        <w:t xml:space="preserve"> - Efeito da técnica </w:t>
      </w:r>
      <w:proofErr w:type="spellStart"/>
      <w:r w:rsidRPr="00AC0FAB">
        <w:rPr>
          <w:lang w:val="pt-PT"/>
        </w:rPr>
        <w:t>Copy</w:t>
      </w:r>
      <w:proofErr w:type="spellEnd"/>
      <w:r w:rsidRPr="00AC0FAB">
        <w:rPr>
          <w:lang w:val="pt-PT"/>
        </w:rPr>
        <w:t>-Paste</w:t>
      </w:r>
    </w:p>
    <w:p w14:paraId="6B2D1D89" w14:textId="46F6964B" w:rsidR="000845D8" w:rsidRPr="000845D8" w:rsidRDefault="000845D8">
      <w:pPr>
        <w:pStyle w:val="03NORMAL"/>
        <w:numPr>
          <w:ilvl w:val="0"/>
          <w:numId w:val="14"/>
        </w:numPr>
      </w:pPr>
      <w:r w:rsidRPr="000845D8">
        <w:rPr>
          <w:b/>
          <w:bCs/>
        </w:rPr>
        <w:lastRenderedPageBreak/>
        <w:t>Propósito</w:t>
      </w:r>
      <w:r w:rsidRPr="000845D8">
        <w:t>: Cola objetos de uma imagem noutra; aumenta diversidade.</w:t>
      </w:r>
    </w:p>
    <w:p w14:paraId="3CD2F759" w14:textId="0FBCB587" w:rsidR="000845D8" w:rsidRPr="000845D8" w:rsidRDefault="000845D8">
      <w:pPr>
        <w:pStyle w:val="03NORMAL"/>
        <w:numPr>
          <w:ilvl w:val="0"/>
          <w:numId w:val="14"/>
        </w:numPr>
      </w:pPr>
      <w:r w:rsidRPr="000845D8">
        <w:rPr>
          <w:b/>
          <w:bCs/>
        </w:rPr>
        <w:t>Valores usados</w:t>
      </w:r>
      <w:r w:rsidRPr="000845D8">
        <w:t>: 0.2, 0.0</w:t>
      </w:r>
    </w:p>
    <w:p w14:paraId="0467DE70" w14:textId="107B7B66" w:rsidR="000845D8" w:rsidRPr="000845D8" w:rsidRDefault="000845D8">
      <w:pPr>
        <w:pStyle w:val="03NORMAL"/>
        <w:numPr>
          <w:ilvl w:val="0"/>
          <w:numId w:val="14"/>
        </w:numPr>
      </w:pPr>
      <w:r w:rsidRPr="000845D8">
        <w:rPr>
          <w:b/>
          <w:bCs/>
        </w:rPr>
        <w:t>Impacto observado</w:t>
      </w:r>
      <w:r w:rsidRPr="000845D8">
        <w:t xml:space="preserve">: Contornos fantasma; ganho +0,1 pp </w:t>
      </w:r>
      <w:proofErr w:type="spellStart"/>
      <w:r w:rsidRPr="000845D8">
        <w:t>mAP</w:t>
      </w:r>
      <w:proofErr w:type="spellEnd"/>
      <w:r w:rsidRPr="000845D8">
        <w:t xml:space="preserve"> → </w:t>
      </w:r>
      <w:r w:rsidRPr="000845D8">
        <w:rPr>
          <w:b/>
          <w:bCs/>
        </w:rPr>
        <w:t>desativado</w:t>
      </w:r>
      <w:r w:rsidRPr="000845D8">
        <w:t>.</w:t>
      </w:r>
    </w:p>
    <w:p w14:paraId="1B1D5D03" w14:textId="55AEF415" w:rsidR="000845D8" w:rsidRDefault="000845D8" w:rsidP="000845D8">
      <w:pPr>
        <w:pStyle w:val="03NORMAL"/>
        <w:rPr>
          <w:lang w:val="en-US"/>
        </w:rPr>
      </w:pPr>
      <w:r w:rsidRPr="00D14FD9">
        <w:rPr>
          <w:b/>
          <w:bCs/>
        </w:rPr>
        <w:t xml:space="preserve"> </w:t>
      </w:r>
      <w:r w:rsidRPr="000845D8">
        <w:rPr>
          <w:b/>
          <w:bCs/>
          <w:lang w:val="en-US"/>
        </w:rPr>
        <w:t xml:space="preserve">Flip Horizontal </w:t>
      </w:r>
      <w:r w:rsidRPr="000845D8">
        <w:rPr>
          <w:lang w:val="en-US"/>
        </w:rPr>
        <w:t>(</w:t>
      </w:r>
      <w:proofErr w:type="spellStart"/>
      <w:r w:rsidRPr="000845D8">
        <w:rPr>
          <w:highlight w:val="lightGray"/>
          <w:lang w:val="en-US"/>
        </w:rPr>
        <w:t>flip_lr</w:t>
      </w:r>
      <w:proofErr w:type="spellEnd"/>
      <w:r w:rsidRPr="000845D8">
        <w:rPr>
          <w:lang w:val="en-US"/>
        </w:rPr>
        <w:t>)</w:t>
      </w:r>
    </w:p>
    <w:p w14:paraId="7B6971F1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  <w:lang w:val="en-US"/>
        </w:rPr>
        <w:drawing>
          <wp:inline distT="0" distB="0" distL="0" distR="0" wp14:anchorId="413C8847" wp14:editId="3DB56404">
            <wp:extent cx="5759450" cy="1711325"/>
            <wp:effectExtent l="0" t="0" r="0" b="3175"/>
            <wp:docPr id="1300402828" name="Imagem 1" descr="Uma imagem com captura de ecrã, pássa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02828" name="Imagem 1" descr="Uma imagem com captura de ecrã, pássaro&#10;&#10;Os conteúdos gerados por IA podem estar incorretos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B881EE" w14:textId="015FFD49" w:rsidR="00442480" w:rsidRPr="00AC0FAB" w:rsidRDefault="00AC0FAB" w:rsidP="00AC0FAB">
      <w:pPr>
        <w:pStyle w:val="Legenda"/>
        <w:jc w:val="center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432474">
        <w:rPr>
          <w:noProof/>
          <w:lang w:val="pt-PT"/>
        </w:rPr>
        <w:t>9</w:t>
      </w:r>
      <w:r>
        <w:fldChar w:fldCharType="end"/>
      </w:r>
      <w:r w:rsidRPr="00AC0FAB">
        <w:rPr>
          <w:lang w:val="pt-PT"/>
        </w:rPr>
        <w:t xml:space="preserve"> </w:t>
      </w:r>
      <w:r w:rsidR="00B41CBA" w:rsidRPr="00AC0FAB">
        <w:rPr>
          <w:lang w:val="pt-PT"/>
        </w:rPr>
        <w:t>- Efeito</w:t>
      </w:r>
      <w:r w:rsidRPr="00AC0FAB">
        <w:rPr>
          <w:lang w:val="pt-PT"/>
        </w:rPr>
        <w:t xml:space="preserve"> do </w:t>
      </w:r>
      <w:proofErr w:type="spellStart"/>
      <w:r w:rsidRPr="00AC0FAB">
        <w:rPr>
          <w:lang w:val="pt-PT"/>
        </w:rPr>
        <w:t>Flip</w:t>
      </w:r>
      <w:proofErr w:type="spellEnd"/>
      <w:r w:rsidRPr="00AC0FAB">
        <w:rPr>
          <w:lang w:val="pt-PT"/>
        </w:rPr>
        <w:t xml:space="preserve"> Horizontal</w:t>
      </w:r>
    </w:p>
    <w:p w14:paraId="5085F0FD" w14:textId="7B4B3404" w:rsidR="000845D8" w:rsidRPr="000845D8" w:rsidRDefault="000845D8">
      <w:pPr>
        <w:pStyle w:val="03NORMAL"/>
        <w:numPr>
          <w:ilvl w:val="0"/>
          <w:numId w:val="15"/>
        </w:numPr>
      </w:pPr>
      <w:r w:rsidRPr="000845D8">
        <w:rPr>
          <w:b/>
          <w:bCs/>
        </w:rPr>
        <w:t>Propósito</w:t>
      </w:r>
      <w:r w:rsidRPr="000845D8">
        <w:t>: Espelha horizontalmente para robustez espacial.</w:t>
      </w:r>
    </w:p>
    <w:p w14:paraId="3D7AFCE4" w14:textId="10F2022A" w:rsidR="000845D8" w:rsidRPr="000845D8" w:rsidRDefault="000845D8">
      <w:pPr>
        <w:pStyle w:val="03NORMAL"/>
        <w:numPr>
          <w:ilvl w:val="0"/>
          <w:numId w:val="15"/>
        </w:numPr>
      </w:pPr>
      <w:r w:rsidRPr="000845D8">
        <w:rPr>
          <w:b/>
          <w:bCs/>
        </w:rPr>
        <w:t>Valores usados</w:t>
      </w:r>
      <w:r w:rsidRPr="000845D8">
        <w:t>: 0.5 (</w:t>
      </w:r>
      <w:proofErr w:type="spellStart"/>
      <w:r w:rsidRPr="000845D8">
        <w:t>default</w:t>
      </w:r>
      <w:proofErr w:type="spellEnd"/>
      <w:r w:rsidRPr="000845D8">
        <w:t>)</w:t>
      </w:r>
    </w:p>
    <w:p w14:paraId="0B21254A" w14:textId="2AAE3007" w:rsidR="000845D8" w:rsidRPr="000845D8" w:rsidRDefault="000845D8">
      <w:pPr>
        <w:pStyle w:val="03NORMAL"/>
        <w:numPr>
          <w:ilvl w:val="0"/>
          <w:numId w:val="15"/>
        </w:numPr>
      </w:pPr>
      <w:r w:rsidRPr="000845D8">
        <w:rPr>
          <w:b/>
          <w:bCs/>
        </w:rPr>
        <w:t>Impacto observado</w:t>
      </w:r>
      <w:r w:rsidRPr="000845D8">
        <w:t xml:space="preserve">: +0,4 pp </w:t>
      </w:r>
      <w:proofErr w:type="spellStart"/>
      <w:r w:rsidRPr="000845D8">
        <w:t>mAP</w:t>
      </w:r>
      <w:proofErr w:type="spellEnd"/>
      <w:r w:rsidRPr="000845D8">
        <w:t xml:space="preserve"> → </w:t>
      </w:r>
      <w:r w:rsidRPr="000845D8">
        <w:rPr>
          <w:b/>
          <w:bCs/>
        </w:rPr>
        <w:t>mantido</w:t>
      </w:r>
      <w:r w:rsidRPr="000845D8">
        <w:t>.</w:t>
      </w:r>
    </w:p>
    <w:p w14:paraId="11A03717" w14:textId="4455D121" w:rsidR="000845D8" w:rsidRDefault="000845D8" w:rsidP="000845D8">
      <w:pPr>
        <w:pStyle w:val="03NORMAL"/>
      </w:pPr>
      <w:r w:rsidRPr="000845D8">
        <w:rPr>
          <w:b/>
          <w:bCs/>
        </w:rPr>
        <w:t xml:space="preserve">Escala Aleatória </w:t>
      </w:r>
      <w:r w:rsidRPr="000845D8">
        <w:t>(</w:t>
      </w:r>
      <w:proofErr w:type="spellStart"/>
      <w:r w:rsidRPr="000845D8">
        <w:rPr>
          <w:highlight w:val="lightGray"/>
        </w:rPr>
        <w:t>scale</w:t>
      </w:r>
      <w:proofErr w:type="spellEnd"/>
      <w:r w:rsidRPr="000845D8">
        <w:t>)</w:t>
      </w:r>
    </w:p>
    <w:p w14:paraId="099930ED" w14:textId="77777777" w:rsidR="00AC0FAB" w:rsidRDefault="00442480" w:rsidP="00AC0FAB">
      <w:pPr>
        <w:pStyle w:val="03NORMAL"/>
        <w:keepNext/>
      </w:pPr>
      <w:r w:rsidRPr="00442480">
        <w:rPr>
          <w:b/>
          <w:bCs/>
          <w:noProof/>
        </w:rPr>
        <w:drawing>
          <wp:inline distT="0" distB="0" distL="0" distR="0" wp14:anchorId="45638602" wp14:editId="33A31623">
            <wp:extent cx="5759450" cy="1657350"/>
            <wp:effectExtent l="0" t="0" r="0" b="0"/>
            <wp:docPr id="362432055" name="Imagem 1" descr="Uma imagem com pássaro, captura de ecrã, desenh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32055" name="Imagem 1" descr="Uma imagem com pássaro, captura de ecrã, desenho&#10;&#10;Os conteúdos gerados por IA podem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0F5A172" w14:textId="4FA308DE" w:rsidR="00442480" w:rsidRPr="00AC0FAB" w:rsidRDefault="00AC0FAB" w:rsidP="00AC0FAB">
      <w:pPr>
        <w:pStyle w:val="Legenda"/>
        <w:jc w:val="both"/>
        <w:rPr>
          <w:b/>
          <w:bCs/>
          <w:lang w:val="pt-PT"/>
        </w:rPr>
      </w:pPr>
      <w:r w:rsidRPr="00AC0FAB">
        <w:rPr>
          <w:lang w:val="pt-PT"/>
        </w:rPr>
        <w:t xml:space="preserve">Figura </w:t>
      </w:r>
      <w:r>
        <w:fldChar w:fldCharType="begin"/>
      </w:r>
      <w:r w:rsidRPr="00AC0FAB">
        <w:rPr>
          <w:lang w:val="pt-PT"/>
        </w:rPr>
        <w:instrText xml:space="preserve"> SEQ Figura \* ARABIC </w:instrText>
      </w:r>
      <w:r>
        <w:fldChar w:fldCharType="separate"/>
      </w:r>
      <w:r w:rsidR="00432474">
        <w:rPr>
          <w:noProof/>
          <w:lang w:val="pt-PT"/>
        </w:rPr>
        <w:t>10</w:t>
      </w:r>
      <w:r>
        <w:fldChar w:fldCharType="end"/>
      </w:r>
      <w:r w:rsidRPr="00AC0FAB">
        <w:rPr>
          <w:lang w:val="pt-PT"/>
        </w:rPr>
        <w:t xml:space="preserve"> - Efeito da Escala Aleatória</w:t>
      </w:r>
    </w:p>
    <w:p w14:paraId="4A6E3177" w14:textId="7646FD18" w:rsidR="000845D8" w:rsidRPr="000845D8" w:rsidRDefault="000845D8">
      <w:pPr>
        <w:pStyle w:val="03NORMAL"/>
        <w:numPr>
          <w:ilvl w:val="0"/>
          <w:numId w:val="16"/>
        </w:numPr>
      </w:pPr>
      <w:r w:rsidRPr="000845D8">
        <w:rPr>
          <w:b/>
          <w:bCs/>
        </w:rPr>
        <w:t>Propósito</w:t>
      </w:r>
      <w:r w:rsidRPr="000845D8">
        <w:t>: Redimensiona mantendo proporções; simula diferentes tamanhos.</w:t>
      </w:r>
    </w:p>
    <w:p w14:paraId="006C8058" w14:textId="708689E4" w:rsidR="000845D8" w:rsidRPr="000845D8" w:rsidRDefault="000845D8">
      <w:pPr>
        <w:pStyle w:val="03NORMAL"/>
        <w:numPr>
          <w:ilvl w:val="0"/>
          <w:numId w:val="16"/>
        </w:numPr>
      </w:pPr>
      <w:r w:rsidRPr="000845D8">
        <w:rPr>
          <w:b/>
          <w:bCs/>
        </w:rPr>
        <w:t>Valores usados</w:t>
      </w:r>
      <w:r w:rsidRPr="000845D8">
        <w:t>: 0.5 – 1.5 (</w:t>
      </w:r>
      <w:proofErr w:type="spellStart"/>
      <w:r w:rsidRPr="000845D8">
        <w:t>default</w:t>
      </w:r>
      <w:proofErr w:type="spellEnd"/>
      <w:r w:rsidRPr="000845D8">
        <w:t>)</w:t>
      </w:r>
    </w:p>
    <w:p w14:paraId="1A44AB88" w14:textId="0CFEFCEC" w:rsidR="000845D8" w:rsidRPr="000845D8" w:rsidRDefault="000845D8" w:rsidP="00513FAE">
      <w:pPr>
        <w:pStyle w:val="03NORMAL"/>
        <w:numPr>
          <w:ilvl w:val="0"/>
          <w:numId w:val="16"/>
        </w:numPr>
      </w:pPr>
      <w:r w:rsidRPr="00AC0FAB">
        <w:rPr>
          <w:b/>
          <w:bCs/>
        </w:rPr>
        <w:t>Impacto observado</w:t>
      </w:r>
      <w:r w:rsidRPr="000845D8">
        <w:t xml:space="preserve">: +0,3 pp </w:t>
      </w:r>
      <w:proofErr w:type="spellStart"/>
      <w:r w:rsidRPr="000845D8">
        <w:t>mAP</w:t>
      </w:r>
      <w:proofErr w:type="spellEnd"/>
      <w:r w:rsidRPr="000845D8">
        <w:t xml:space="preserve"> → </w:t>
      </w:r>
      <w:r w:rsidRPr="00AC0FAB">
        <w:rPr>
          <w:b/>
          <w:bCs/>
        </w:rPr>
        <w:t>mantido</w:t>
      </w:r>
      <w:r w:rsidRPr="000845D8">
        <w:t>.</w:t>
      </w:r>
    </w:p>
    <w:p w14:paraId="0EDE2F10" w14:textId="273E40B2" w:rsidR="00D733ED" w:rsidRPr="00D733ED" w:rsidRDefault="00D733ED" w:rsidP="00D733ED">
      <w:pPr>
        <w:pStyle w:val="03NORMAL"/>
        <w:rPr>
          <w:b/>
          <w:bCs/>
        </w:rPr>
      </w:pPr>
      <w:r w:rsidRPr="00D733ED">
        <w:rPr>
          <w:b/>
          <w:bCs/>
        </w:rPr>
        <w:t>Resumo</w:t>
      </w:r>
    </w:p>
    <w:p w14:paraId="7CC044B6" w14:textId="77777777" w:rsidR="00D733ED" w:rsidRPr="00D733ED" w:rsidRDefault="00D733ED">
      <w:pPr>
        <w:pStyle w:val="03NORMAL"/>
        <w:numPr>
          <w:ilvl w:val="0"/>
          <w:numId w:val="10"/>
        </w:numPr>
      </w:pPr>
      <w:r w:rsidRPr="00D733ED">
        <w:t xml:space="preserve">Técnicas mantidas: </w:t>
      </w:r>
      <w:proofErr w:type="spellStart"/>
      <w:r w:rsidRPr="00D733ED">
        <w:t>Flip</w:t>
      </w:r>
      <w:proofErr w:type="spellEnd"/>
      <w:r w:rsidRPr="00D733ED">
        <w:t xml:space="preserve"> horizontal e Escala aleatória — simples e estáveis.</w:t>
      </w:r>
    </w:p>
    <w:p w14:paraId="7718FA64" w14:textId="77777777" w:rsidR="00D733ED" w:rsidRPr="00D733ED" w:rsidRDefault="00D733ED">
      <w:pPr>
        <w:pStyle w:val="03NORMAL"/>
        <w:numPr>
          <w:ilvl w:val="0"/>
          <w:numId w:val="10"/>
        </w:numPr>
      </w:pPr>
      <w:r w:rsidRPr="00D733ED">
        <w:t xml:space="preserve">Técnicas excluídas: </w:t>
      </w:r>
      <w:proofErr w:type="spellStart"/>
      <w:r w:rsidRPr="00D733ED">
        <w:t>Mosaic</w:t>
      </w:r>
      <w:proofErr w:type="spellEnd"/>
      <w:r w:rsidRPr="00D733ED">
        <w:t xml:space="preserve"> e </w:t>
      </w:r>
      <w:proofErr w:type="spellStart"/>
      <w:r w:rsidRPr="00D733ED">
        <w:t>Copy</w:t>
      </w:r>
      <w:proofErr w:type="spellEnd"/>
      <w:r w:rsidRPr="00D733ED">
        <w:t xml:space="preserve"> Paste — efeitos negativos.</w:t>
      </w:r>
    </w:p>
    <w:p w14:paraId="144ACD56" w14:textId="1CCDAEDA" w:rsidR="00AC0FAB" w:rsidRDefault="00D733ED">
      <w:pPr>
        <w:pStyle w:val="03NORMAL"/>
        <w:numPr>
          <w:ilvl w:val="0"/>
          <w:numId w:val="10"/>
        </w:numPr>
      </w:pPr>
      <w:r w:rsidRPr="00D733ED">
        <w:t>HSV jitter considerado irrelevante para o domínio das radiografias.</w:t>
      </w:r>
    </w:p>
    <w:p w14:paraId="19B99D11" w14:textId="77777777" w:rsidR="00AC0FAB" w:rsidRDefault="00AC0FAB">
      <w:pPr>
        <w:rPr>
          <w:rFonts w:cstheme="minorHAnsi"/>
          <w:color w:val="000000" w:themeColor="text1"/>
          <w:lang w:val="pt-PT"/>
        </w:rPr>
      </w:pPr>
      <w:r w:rsidRPr="002D0F1D">
        <w:rPr>
          <w:lang w:val="pt-PT"/>
        </w:rPr>
        <w:br w:type="page"/>
      </w:r>
    </w:p>
    <w:p w14:paraId="15182661" w14:textId="2BC1F7F1" w:rsidR="004F5173" w:rsidRPr="00443376" w:rsidRDefault="00AC0FAB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5" w:name="_Toc202733059"/>
      <w:proofErr w:type="spellStart"/>
      <w:r>
        <w:rPr>
          <w:rFonts w:ascii="Calibri" w:hAnsi="Calibri" w:cs="Calibri"/>
          <w:lang w:val="en-GB"/>
        </w:rPr>
        <w:lastRenderedPageBreak/>
        <w:t>Modelos</w:t>
      </w:r>
      <w:proofErr w:type="spellEnd"/>
      <w:r>
        <w:rPr>
          <w:rFonts w:ascii="Calibri" w:hAnsi="Calibri" w:cs="Calibri"/>
          <w:lang w:val="en-GB"/>
        </w:rPr>
        <w:t xml:space="preserve"> </w:t>
      </w:r>
      <w:r w:rsidR="00083FDB">
        <w:rPr>
          <w:rFonts w:ascii="Calibri" w:hAnsi="Calibri" w:cs="Calibri"/>
          <w:lang w:val="en-GB"/>
        </w:rPr>
        <w:t>Treinados</w:t>
      </w:r>
      <w:bookmarkEnd w:id="15"/>
    </w:p>
    <w:tbl>
      <w:tblPr>
        <w:tblStyle w:val="SimplesTabela2"/>
        <w:tblW w:w="10260" w:type="dxa"/>
        <w:tblInd w:w="-591" w:type="dxa"/>
        <w:tblLayout w:type="fixed"/>
        <w:tblLook w:val="04A0" w:firstRow="1" w:lastRow="0" w:firstColumn="1" w:lastColumn="0" w:noHBand="0" w:noVBand="1"/>
      </w:tblPr>
      <w:tblGrid>
        <w:gridCol w:w="1710"/>
        <w:gridCol w:w="990"/>
        <w:gridCol w:w="1634"/>
        <w:gridCol w:w="1246"/>
        <w:gridCol w:w="900"/>
        <w:gridCol w:w="990"/>
        <w:gridCol w:w="900"/>
        <w:gridCol w:w="1890"/>
      </w:tblGrid>
      <w:tr w:rsidR="009C39F0" w:rsidRPr="009C39F0" w14:paraId="5CBFAD8D" w14:textId="77777777" w:rsidTr="009C3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07921E83" w14:textId="77777777" w:rsidR="009C39F0" w:rsidRPr="009C39F0" w:rsidRDefault="009C39F0" w:rsidP="009C39F0">
            <w:pPr>
              <w:pStyle w:val="03NORMAL"/>
            </w:pPr>
            <w:r w:rsidRPr="009C39F0">
              <w:t>Modelo</w:t>
            </w:r>
          </w:p>
        </w:tc>
        <w:tc>
          <w:tcPr>
            <w:tcW w:w="990" w:type="dxa"/>
            <w:hideMark/>
          </w:tcPr>
          <w:p w14:paraId="0BA9458F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LR</w:t>
            </w:r>
          </w:p>
        </w:tc>
        <w:tc>
          <w:tcPr>
            <w:tcW w:w="1634" w:type="dxa"/>
            <w:hideMark/>
          </w:tcPr>
          <w:p w14:paraId="77DE3ABD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C39F0">
              <w:t>Augmentations</w:t>
            </w:r>
            <w:proofErr w:type="spellEnd"/>
          </w:p>
        </w:tc>
        <w:tc>
          <w:tcPr>
            <w:tcW w:w="1246" w:type="dxa"/>
            <w:hideMark/>
          </w:tcPr>
          <w:p w14:paraId="238062EB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mAP50-95</w:t>
            </w:r>
          </w:p>
        </w:tc>
        <w:tc>
          <w:tcPr>
            <w:tcW w:w="900" w:type="dxa"/>
            <w:hideMark/>
          </w:tcPr>
          <w:p w14:paraId="0F5F8766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mAP50</w:t>
            </w:r>
          </w:p>
        </w:tc>
        <w:tc>
          <w:tcPr>
            <w:tcW w:w="990" w:type="dxa"/>
            <w:hideMark/>
          </w:tcPr>
          <w:p w14:paraId="5EDA061B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Precisão</w:t>
            </w:r>
          </w:p>
        </w:tc>
        <w:tc>
          <w:tcPr>
            <w:tcW w:w="900" w:type="dxa"/>
            <w:hideMark/>
          </w:tcPr>
          <w:p w14:paraId="6D292088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C39F0">
              <w:t>Recall</w:t>
            </w:r>
            <w:proofErr w:type="spellEnd"/>
          </w:p>
        </w:tc>
        <w:tc>
          <w:tcPr>
            <w:tcW w:w="1890" w:type="dxa"/>
            <w:hideMark/>
          </w:tcPr>
          <w:p w14:paraId="5DD202BB" w14:textId="77777777" w:rsidR="009C39F0" w:rsidRPr="009C39F0" w:rsidRDefault="009C39F0" w:rsidP="009C39F0">
            <w:pPr>
              <w:pStyle w:val="03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Notas</w:t>
            </w:r>
          </w:p>
        </w:tc>
      </w:tr>
      <w:tr w:rsidR="009C39F0" w:rsidRPr="007E44EE" w14:paraId="19AF0385" w14:textId="77777777" w:rsidTr="009C3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6E22AA78" w14:textId="77777777" w:rsidR="009C39F0" w:rsidRPr="009C39F0" w:rsidRDefault="009C39F0" w:rsidP="009C39F0">
            <w:pPr>
              <w:pStyle w:val="03NORMAL"/>
            </w:pPr>
            <w:r w:rsidRPr="009C39F0">
              <w:t>yolov8s_base</w:t>
            </w:r>
          </w:p>
        </w:tc>
        <w:tc>
          <w:tcPr>
            <w:tcW w:w="990" w:type="dxa"/>
            <w:hideMark/>
          </w:tcPr>
          <w:p w14:paraId="42F2A1FF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5 × 10⁻⁴</w:t>
            </w:r>
          </w:p>
        </w:tc>
        <w:tc>
          <w:tcPr>
            <w:tcW w:w="1634" w:type="dxa"/>
            <w:hideMark/>
          </w:tcPr>
          <w:p w14:paraId="713D9CC2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C39F0">
              <w:t>Flip</w:t>
            </w:r>
            <w:proofErr w:type="spellEnd"/>
            <w:r w:rsidRPr="009C39F0">
              <w:t xml:space="preserve"> + </w:t>
            </w:r>
            <w:proofErr w:type="spellStart"/>
            <w:r w:rsidRPr="009C39F0">
              <w:t>Scale</w:t>
            </w:r>
            <w:proofErr w:type="spellEnd"/>
          </w:p>
        </w:tc>
        <w:tc>
          <w:tcPr>
            <w:tcW w:w="1246" w:type="dxa"/>
            <w:hideMark/>
          </w:tcPr>
          <w:p w14:paraId="63B3B89C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rPr>
                <w:b/>
                <w:bCs/>
              </w:rPr>
              <w:t>0.231</w:t>
            </w:r>
          </w:p>
        </w:tc>
        <w:tc>
          <w:tcPr>
            <w:tcW w:w="900" w:type="dxa"/>
            <w:hideMark/>
          </w:tcPr>
          <w:p w14:paraId="00BE1583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rPr>
                <w:b/>
                <w:bCs/>
              </w:rPr>
              <w:t>0.458</w:t>
            </w:r>
          </w:p>
        </w:tc>
        <w:tc>
          <w:tcPr>
            <w:tcW w:w="990" w:type="dxa"/>
            <w:hideMark/>
          </w:tcPr>
          <w:p w14:paraId="174BF817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rPr>
                <w:b/>
                <w:bCs/>
              </w:rPr>
              <w:t>0.637</w:t>
            </w:r>
          </w:p>
        </w:tc>
        <w:tc>
          <w:tcPr>
            <w:tcW w:w="900" w:type="dxa"/>
            <w:hideMark/>
          </w:tcPr>
          <w:p w14:paraId="5879585B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0.408</w:t>
            </w:r>
          </w:p>
        </w:tc>
        <w:tc>
          <w:tcPr>
            <w:tcW w:w="1890" w:type="dxa"/>
            <w:hideMark/>
          </w:tcPr>
          <w:p w14:paraId="423F83C5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Ponto de partida (yolov8s.pt)</w:t>
            </w:r>
          </w:p>
        </w:tc>
      </w:tr>
      <w:tr w:rsidR="009C39F0" w:rsidRPr="009C39F0" w14:paraId="24AAA828" w14:textId="77777777" w:rsidTr="009C3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6DD92F65" w14:textId="77777777" w:rsidR="009C39F0" w:rsidRPr="009C39F0" w:rsidRDefault="009C39F0" w:rsidP="009C39F0">
            <w:pPr>
              <w:pStyle w:val="03NORMAL"/>
            </w:pPr>
            <w:r w:rsidRPr="009C39F0">
              <w:t>y8s_finetune15</w:t>
            </w:r>
          </w:p>
        </w:tc>
        <w:tc>
          <w:tcPr>
            <w:tcW w:w="990" w:type="dxa"/>
            <w:hideMark/>
          </w:tcPr>
          <w:p w14:paraId="3FFC1F1E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1 × 10⁻⁴</w:t>
            </w:r>
          </w:p>
        </w:tc>
        <w:tc>
          <w:tcPr>
            <w:tcW w:w="1634" w:type="dxa"/>
            <w:hideMark/>
          </w:tcPr>
          <w:p w14:paraId="46428B41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Nenhum extra (</w:t>
            </w:r>
            <w:proofErr w:type="spellStart"/>
            <w:r w:rsidRPr="009C39F0">
              <w:t>Flip</w:t>
            </w:r>
            <w:proofErr w:type="spellEnd"/>
            <w:r w:rsidRPr="009C39F0">
              <w:t xml:space="preserve"> + </w:t>
            </w:r>
            <w:proofErr w:type="spellStart"/>
            <w:r w:rsidRPr="009C39F0">
              <w:t>Scale</w:t>
            </w:r>
            <w:proofErr w:type="spellEnd"/>
            <w:r w:rsidRPr="009C39F0">
              <w:t>)</w:t>
            </w:r>
          </w:p>
        </w:tc>
        <w:tc>
          <w:tcPr>
            <w:tcW w:w="1246" w:type="dxa"/>
            <w:hideMark/>
          </w:tcPr>
          <w:p w14:paraId="01E50FCA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0.224</w:t>
            </w:r>
          </w:p>
        </w:tc>
        <w:tc>
          <w:tcPr>
            <w:tcW w:w="900" w:type="dxa"/>
            <w:hideMark/>
          </w:tcPr>
          <w:p w14:paraId="4B9B5D52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0.442</w:t>
            </w:r>
          </w:p>
        </w:tc>
        <w:tc>
          <w:tcPr>
            <w:tcW w:w="990" w:type="dxa"/>
            <w:hideMark/>
          </w:tcPr>
          <w:p w14:paraId="225801B0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0.562</w:t>
            </w:r>
          </w:p>
        </w:tc>
        <w:tc>
          <w:tcPr>
            <w:tcW w:w="900" w:type="dxa"/>
            <w:hideMark/>
          </w:tcPr>
          <w:p w14:paraId="254580D3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rPr>
                <w:b/>
                <w:bCs/>
              </w:rPr>
              <w:t>0.446</w:t>
            </w:r>
          </w:p>
        </w:tc>
        <w:tc>
          <w:tcPr>
            <w:tcW w:w="1890" w:type="dxa"/>
            <w:hideMark/>
          </w:tcPr>
          <w:p w14:paraId="766BE7DB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Refinamento final</w:t>
            </w:r>
          </w:p>
        </w:tc>
      </w:tr>
      <w:tr w:rsidR="009C39F0" w:rsidRPr="009C39F0" w14:paraId="54773321" w14:textId="77777777" w:rsidTr="009C3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5C17F90C" w14:textId="77777777" w:rsidR="009C39F0" w:rsidRPr="009C39F0" w:rsidRDefault="009C39F0" w:rsidP="009C39F0">
            <w:pPr>
              <w:pStyle w:val="03NORMAL"/>
            </w:pPr>
            <w:r w:rsidRPr="009C39F0">
              <w:t>yolov8m_base</w:t>
            </w:r>
          </w:p>
        </w:tc>
        <w:tc>
          <w:tcPr>
            <w:tcW w:w="990" w:type="dxa"/>
            <w:hideMark/>
          </w:tcPr>
          <w:p w14:paraId="1EBA1BA6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5 × 10⁻⁴</w:t>
            </w:r>
          </w:p>
        </w:tc>
        <w:tc>
          <w:tcPr>
            <w:tcW w:w="1634" w:type="dxa"/>
            <w:hideMark/>
          </w:tcPr>
          <w:p w14:paraId="64C3846C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C39F0">
              <w:t>Flip</w:t>
            </w:r>
            <w:proofErr w:type="spellEnd"/>
            <w:r w:rsidRPr="009C39F0">
              <w:t xml:space="preserve"> + </w:t>
            </w:r>
            <w:proofErr w:type="spellStart"/>
            <w:r w:rsidRPr="009C39F0">
              <w:t>Scale</w:t>
            </w:r>
            <w:proofErr w:type="spellEnd"/>
          </w:p>
        </w:tc>
        <w:tc>
          <w:tcPr>
            <w:tcW w:w="1246" w:type="dxa"/>
            <w:hideMark/>
          </w:tcPr>
          <w:p w14:paraId="3BBC0A43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0.216</w:t>
            </w:r>
          </w:p>
        </w:tc>
        <w:tc>
          <w:tcPr>
            <w:tcW w:w="900" w:type="dxa"/>
            <w:hideMark/>
          </w:tcPr>
          <w:p w14:paraId="37E27CD0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0.419</w:t>
            </w:r>
          </w:p>
        </w:tc>
        <w:tc>
          <w:tcPr>
            <w:tcW w:w="990" w:type="dxa"/>
            <w:hideMark/>
          </w:tcPr>
          <w:p w14:paraId="06DB148D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0.561</w:t>
            </w:r>
          </w:p>
        </w:tc>
        <w:tc>
          <w:tcPr>
            <w:tcW w:w="900" w:type="dxa"/>
            <w:hideMark/>
          </w:tcPr>
          <w:p w14:paraId="1DB028A9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0.407</w:t>
            </w:r>
          </w:p>
        </w:tc>
        <w:tc>
          <w:tcPr>
            <w:tcW w:w="1890" w:type="dxa"/>
            <w:hideMark/>
          </w:tcPr>
          <w:p w14:paraId="0A14A128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Custo computacional ≈ 2×</w:t>
            </w:r>
          </w:p>
        </w:tc>
      </w:tr>
      <w:tr w:rsidR="009C39F0" w:rsidRPr="009C39F0" w14:paraId="6171584C" w14:textId="77777777" w:rsidTr="009C3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72BBAF6E" w14:textId="77777777" w:rsidR="009C39F0" w:rsidRPr="009C39F0" w:rsidRDefault="009C39F0" w:rsidP="009C39F0">
            <w:pPr>
              <w:pStyle w:val="03NORMAL"/>
            </w:pPr>
            <w:r w:rsidRPr="009C39F0">
              <w:t>y8s_lr5e-4_bs64</w:t>
            </w:r>
          </w:p>
        </w:tc>
        <w:tc>
          <w:tcPr>
            <w:tcW w:w="990" w:type="dxa"/>
            <w:hideMark/>
          </w:tcPr>
          <w:p w14:paraId="2545F1CB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5 × 10⁻⁴</w:t>
            </w:r>
          </w:p>
        </w:tc>
        <w:tc>
          <w:tcPr>
            <w:tcW w:w="1634" w:type="dxa"/>
            <w:hideMark/>
          </w:tcPr>
          <w:p w14:paraId="0759C2B4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C39F0">
              <w:t>Flip</w:t>
            </w:r>
            <w:proofErr w:type="spellEnd"/>
            <w:r w:rsidRPr="009C39F0">
              <w:t xml:space="preserve"> + </w:t>
            </w:r>
            <w:proofErr w:type="spellStart"/>
            <w:r w:rsidRPr="009C39F0">
              <w:t>Scale</w:t>
            </w:r>
            <w:proofErr w:type="spellEnd"/>
          </w:p>
        </w:tc>
        <w:tc>
          <w:tcPr>
            <w:tcW w:w="1246" w:type="dxa"/>
            <w:hideMark/>
          </w:tcPr>
          <w:p w14:paraId="198F3195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0.216</w:t>
            </w:r>
          </w:p>
        </w:tc>
        <w:tc>
          <w:tcPr>
            <w:tcW w:w="900" w:type="dxa"/>
            <w:hideMark/>
          </w:tcPr>
          <w:p w14:paraId="256DF1D4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0.409</w:t>
            </w:r>
          </w:p>
        </w:tc>
        <w:tc>
          <w:tcPr>
            <w:tcW w:w="990" w:type="dxa"/>
            <w:hideMark/>
          </w:tcPr>
          <w:p w14:paraId="05E31D8C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0.523</w:t>
            </w:r>
          </w:p>
        </w:tc>
        <w:tc>
          <w:tcPr>
            <w:tcW w:w="900" w:type="dxa"/>
            <w:hideMark/>
          </w:tcPr>
          <w:p w14:paraId="74F13AEE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0.398</w:t>
            </w:r>
          </w:p>
        </w:tc>
        <w:tc>
          <w:tcPr>
            <w:tcW w:w="1890" w:type="dxa"/>
            <w:hideMark/>
          </w:tcPr>
          <w:p w14:paraId="656EA9B4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Treino curto, LR padrão</w:t>
            </w:r>
          </w:p>
        </w:tc>
      </w:tr>
      <w:tr w:rsidR="009C39F0" w:rsidRPr="009C39F0" w14:paraId="76E2299A" w14:textId="77777777" w:rsidTr="009C3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66FB4B66" w14:textId="77777777" w:rsidR="009C39F0" w:rsidRPr="009C39F0" w:rsidRDefault="009C39F0" w:rsidP="009C39F0">
            <w:pPr>
              <w:pStyle w:val="03NORMAL"/>
            </w:pPr>
            <w:r w:rsidRPr="009C39F0">
              <w:t>y8s_mosaic05_bs32</w:t>
            </w:r>
          </w:p>
        </w:tc>
        <w:tc>
          <w:tcPr>
            <w:tcW w:w="990" w:type="dxa"/>
            <w:hideMark/>
          </w:tcPr>
          <w:p w14:paraId="51888389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3 × 10⁻⁴</w:t>
            </w:r>
          </w:p>
        </w:tc>
        <w:tc>
          <w:tcPr>
            <w:tcW w:w="1634" w:type="dxa"/>
            <w:hideMark/>
          </w:tcPr>
          <w:p w14:paraId="7D2B05CB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C39F0">
              <w:t>Mosaic</w:t>
            </w:r>
            <w:proofErr w:type="spellEnd"/>
            <w:r w:rsidRPr="009C39F0">
              <w:t xml:space="preserve"> 0.5</w:t>
            </w:r>
          </w:p>
        </w:tc>
        <w:tc>
          <w:tcPr>
            <w:tcW w:w="1246" w:type="dxa"/>
            <w:hideMark/>
          </w:tcPr>
          <w:p w14:paraId="768A3394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0.209</w:t>
            </w:r>
          </w:p>
        </w:tc>
        <w:tc>
          <w:tcPr>
            <w:tcW w:w="900" w:type="dxa"/>
            <w:hideMark/>
          </w:tcPr>
          <w:p w14:paraId="2EE9B844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0.406</w:t>
            </w:r>
          </w:p>
        </w:tc>
        <w:tc>
          <w:tcPr>
            <w:tcW w:w="990" w:type="dxa"/>
            <w:hideMark/>
          </w:tcPr>
          <w:p w14:paraId="574EDA26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0.559</w:t>
            </w:r>
          </w:p>
        </w:tc>
        <w:tc>
          <w:tcPr>
            <w:tcW w:w="900" w:type="dxa"/>
            <w:hideMark/>
          </w:tcPr>
          <w:p w14:paraId="0713CEA8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0.389</w:t>
            </w:r>
          </w:p>
        </w:tc>
        <w:tc>
          <w:tcPr>
            <w:tcW w:w="1890" w:type="dxa"/>
            <w:hideMark/>
          </w:tcPr>
          <w:p w14:paraId="1DEBB742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C39F0">
              <w:t>Mosaic</w:t>
            </w:r>
            <w:proofErr w:type="spellEnd"/>
            <w:r w:rsidRPr="009C39F0">
              <w:t xml:space="preserve"> moderado + </w:t>
            </w:r>
            <w:proofErr w:type="spellStart"/>
            <w:r w:rsidRPr="009C39F0">
              <w:t>batch</w:t>
            </w:r>
            <w:proofErr w:type="spellEnd"/>
            <w:r w:rsidRPr="009C39F0">
              <w:t xml:space="preserve"> estável</w:t>
            </w:r>
          </w:p>
        </w:tc>
      </w:tr>
      <w:tr w:rsidR="009C39F0" w:rsidRPr="009C39F0" w14:paraId="01184D1D" w14:textId="77777777" w:rsidTr="009C3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387E7E3E" w14:textId="77777777" w:rsidR="009C39F0" w:rsidRPr="009C39F0" w:rsidRDefault="009C39F0" w:rsidP="009C39F0">
            <w:pPr>
              <w:pStyle w:val="03NORMAL"/>
            </w:pPr>
            <w:r w:rsidRPr="009C39F0">
              <w:t>y8s_lr2e-4_bs64</w:t>
            </w:r>
          </w:p>
        </w:tc>
        <w:tc>
          <w:tcPr>
            <w:tcW w:w="990" w:type="dxa"/>
            <w:hideMark/>
          </w:tcPr>
          <w:p w14:paraId="67BDE664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2 × 10⁻⁴</w:t>
            </w:r>
          </w:p>
        </w:tc>
        <w:tc>
          <w:tcPr>
            <w:tcW w:w="1634" w:type="dxa"/>
            <w:hideMark/>
          </w:tcPr>
          <w:p w14:paraId="7B3C6A4F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C39F0">
              <w:t>Flip</w:t>
            </w:r>
            <w:proofErr w:type="spellEnd"/>
            <w:r w:rsidRPr="009C39F0">
              <w:t xml:space="preserve"> + </w:t>
            </w:r>
            <w:proofErr w:type="spellStart"/>
            <w:r w:rsidRPr="009C39F0">
              <w:t>Scale</w:t>
            </w:r>
            <w:proofErr w:type="spellEnd"/>
          </w:p>
        </w:tc>
        <w:tc>
          <w:tcPr>
            <w:tcW w:w="1246" w:type="dxa"/>
            <w:hideMark/>
          </w:tcPr>
          <w:p w14:paraId="57C74CB0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0.205</w:t>
            </w:r>
          </w:p>
        </w:tc>
        <w:tc>
          <w:tcPr>
            <w:tcW w:w="900" w:type="dxa"/>
            <w:hideMark/>
          </w:tcPr>
          <w:p w14:paraId="13D5DCAC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0.405</w:t>
            </w:r>
          </w:p>
        </w:tc>
        <w:tc>
          <w:tcPr>
            <w:tcW w:w="990" w:type="dxa"/>
            <w:hideMark/>
          </w:tcPr>
          <w:p w14:paraId="0E7F7912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0.480</w:t>
            </w:r>
          </w:p>
        </w:tc>
        <w:tc>
          <w:tcPr>
            <w:tcW w:w="900" w:type="dxa"/>
            <w:hideMark/>
          </w:tcPr>
          <w:p w14:paraId="4B545F10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0.408</w:t>
            </w:r>
          </w:p>
        </w:tc>
        <w:tc>
          <w:tcPr>
            <w:tcW w:w="1890" w:type="dxa"/>
            <w:hideMark/>
          </w:tcPr>
          <w:p w14:paraId="7ECFB323" w14:textId="77777777" w:rsidR="009C39F0" w:rsidRPr="009C39F0" w:rsidRDefault="009C39F0" w:rsidP="009C39F0">
            <w:pPr>
              <w:pStyle w:val="03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9F0">
              <w:t>LR reduzido</w:t>
            </w:r>
          </w:p>
        </w:tc>
      </w:tr>
      <w:tr w:rsidR="009C39F0" w:rsidRPr="009C39F0" w14:paraId="1F522FF4" w14:textId="77777777" w:rsidTr="009C3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hideMark/>
          </w:tcPr>
          <w:p w14:paraId="394186C3" w14:textId="77777777" w:rsidR="009C39F0" w:rsidRPr="009C39F0" w:rsidRDefault="009C39F0" w:rsidP="009C39F0">
            <w:pPr>
              <w:pStyle w:val="03NORMAL"/>
            </w:pPr>
            <w:r w:rsidRPr="009C39F0">
              <w:t>y8s_aug_mosaic08_cp02</w:t>
            </w:r>
          </w:p>
        </w:tc>
        <w:tc>
          <w:tcPr>
            <w:tcW w:w="990" w:type="dxa"/>
            <w:hideMark/>
          </w:tcPr>
          <w:p w14:paraId="21DBBA0D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5 × 10⁻⁴</w:t>
            </w:r>
          </w:p>
        </w:tc>
        <w:tc>
          <w:tcPr>
            <w:tcW w:w="1634" w:type="dxa"/>
            <w:hideMark/>
          </w:tcPr>
          <w:p w14:paraId="057D405F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C39F0">
              <w:t>Mosaic</w:t>
            </w:r>
            <w:proofErr w:type="spellEnd"/>
            <w:r w:rsidRPr="009C39F0">
              <w:t xml:space="preserve"> 0.8, CP 0.2</w:t>
            </w:r>
          </w:p>
        </w:tc>
        <w:tc>
          <w:tcPr>
            <w:tcW w:w="1246" w:type="dxa"/>
            <w:hideMark/>
          </w:tcPr>
          <w:p w14:paraId="311B201B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0.068</w:t>
            </w:r>
          </w:p>
        </w:tc>
        <w:tc>
          <w:tcPr>
            <w:tcW w:w="900" w:type="dxa"/>
            <w:hideMark/>
          </w:tcPr>
          <w:p w14:paraId="78AB69FF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0.148</w:t>
            </w:r>
          </w:p>
        </w:tc>
        <w:tc>
          <w:tcPr>
            <w:tcW w:w="990" w:type="dxa"/>
            <w:hideMark/>
          </w:tcPr>
          <w:p w14:paraId="630E52B2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0.366</w:t>
            </w:r>
          </w:p>
        </w:tc>
        <w:tc>
          <w:tcPr>
            <w:tcW w:w="900" w:type="dxa"/>
            <w:hideMark/>
          </w:tcPr>
          <w:p w14:paraId="378768A1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0.152</w:t>
            </w:r>
          </w:p>
        </w:tc>
        <w:tc>
          <w:tcPr>
            <w:tcW w:w="1890" w:type="dxa"/>
            <w:hideMark/>
          </w:tcPr>
          <w:p w14:paraId="60C5CCE4" w14:textId="77777777" w:rsidR="009C39F0" w:rsidRPr="009C39F0" w:rsidRDefault="009C39F0" w:rsidP="009C39F0">
            <w:pPr>
              <w:pStyle w:val="03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9F0">
              <w:t>Aumentações agressivas</w:t>
            </w:r>
          </w:p>
        </w:tc>
      </w:tr>
    </w:tbl>
    <w:p w14:paraId="29F8D1EA" w14:textId="30B6B716" w:rsidR="00083FDB" w:rsidRPr="00083FDB" w:rsidRDefault="00083FDB" w:rsidP="00083FDB">
      <w:pPr>
        <w:pStyle w:val="Legenda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2968FF0" wp14:editId="685050A6">
                <wp:simplePos x="0" y="0"/>
                <wp:positionH relativeFrom="column">
                  <wp:posOffset>-406400</wp:posOffset>
                </wp:positionH>
                <wp:positionV relativeFrom="paragraph">
                  <wp:posOffset>1899920</wp:posOffset>
                </wp:positionV>
                <wp:extent cx="6414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19085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C3A36" w14:textId="6327E31D" w:rsidR="006D1569" w:rsidRPr="006D1569" w:rsidRDefault="006D1569" w:rsidP="006D1569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b/>
                                <w:noProof/>
                                <w:sz w:val="28"/>
                                <w:lang w:val="pt-PT"/>
                              </w:rPr>
                            </w:pPr>
                            <w:r w:rsidRPr="006D1569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Pr="006D1569">
                              <w:fldChar w:fldCharType="begin"/>
                            </w:r>
                            <w:r w:rsidRPr="006D1569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 w:rsidRPr="006D1569">
                              <w:fldChar w:fldCharType="separate"/>
                            </w:r>
                            <w:r w:rsidR="00432474">
                              <w:rPr>
                                <w:noProof/>
                                <w:lang w:val="pt-PT"/>
                              </w:rPr>
                              <w:t>11</w:t>
                            </w:r>
                            <w:r w:rsidRPr="006D1569">
                              <w:fldChar w:fldCharType="end"/>
                            </w:r>
                            <w:r w:rsidRPr="006D1569">
                              <w:rPr>
                                <w:lang w:val="pt-PT"/>
                              </w:rPr>
                              <w:t xml:space="preserve"> - Comparação de Desempenho entre Configurações YOLOv8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8FF0" id="_x0000_s1029" type="#_x0000_t202" style="position:absolute;left:0;text-align:left;margin-left:-32pt;margin-top:149.6pt;width:505.1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su+GgIAAD8EAAAOAAAAZHJzL2Uyb0RvYy54bWysU8Fu2zAMvQ/YPwi6L07aLh2M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m9nN7S2FJMXm1x9j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" stroked="f">
                <v:textbox style="mso-fit-shape-to-text:t" inset="0,0,0,0">
                  <w:txbxContent>
                    <w:p w14:paraId="0D7C3A36" w14:textId="6327E31D" w:rsidR="006D1569" w:rsidRPr="006D1569" w:rsidRDefault="006D1569" w:rsidP="006D1569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b/>
                          <w:noProof/>
                          <w:sz w:val="28"/>
                          <w:lang w:val="pt-PT"/>
                        </w:rPr>
                      </w:pPr>
                      <w:r w:rsidRPr="006D1569">
                        <w:rPr>
                          <w:lang w:val="pt-PT"/>
                        </w:rPr>
                        <w:t xml:space="preserve">Figura </w:t>
                      </w:r>
                      <w:r w:rsidRPr="006D1569">
                        <w:fldChar w:fldCharType="begin"/>
                      </w:r>
                      <w:r w:rsidRPr="006D1569">
                        <w:rPr>
                          <w:lang w:val="pt-PT"/>
                        </w:rPr>
                        <w:instrText xml:space="preserve"> SEQ Figura \* ARABIC </w:instrText>
                      </w:r>
                      <w:r w:rsidRPr="006D1569">
                        <w:fldChar w:fldCharType="separate"/>
                      </w:r>
                      <w:r w:rsidR="00432474">
                        <w:rPr>
                          <w:noProof/>
                          <w:lang w:val="pt-PT"/>
                        </w:rPr>
                        <w:t>11</w:t>
                      </w:r>
                      <w:r w:rsidRPr="006D1569">
                        <w:fldChar w:fldCharType="end"/>
                      </w:r>
                      <w:r w:rsidRPr="006D1569">
                        <w:rPr>
                          <w:lang w:val="pt-PT"/>
                        </w:rPr>
                        <w:t xml:space="preserve"> - Comparação de Desempenho entre Configurações YOLOv8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2576" behindDoc="0" locked="0" layoutInCell="1" allowOverlap="1" wp14:anchorId="058DF35A" wp14:editId="6BB6DC46">
            <wp:simplePos x="0" y="0"/>
            <wp:positionH relativeFrom="column">
              <wp:posOffset>1671955</wp:posOffset>
            </wp:positionH>
            <wp:positionV relativeFrom="paragraph">
              <wp:posOffset>392193</wp:posOffset>
            </wp:positionV>
            <wp:extent cx="2353310" cy="1466215"/>
            <wp:effectExtent l="0" t="0" r="8890" b="635"/>
            <wp:wrapTopAndBottom/>
            <wp:docPr id="150491340" name="Imagem 9" descr="Uma imagem com texto, diagrama, captura de ecrã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1340" name="Imagem 9" descr="Uma imagem com texto, diagrama, captura de ecrã, file&#10;&#10;Os conteúdos gerados por IA podem estar incorretos.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0FAB" w:rsidRPr="00AC0FAB">
        <w:rPr>
          <w:lang w:val="pt-PT"/>
        </w:rPr>
        <w:t xml:space="preserve">Figura </w:t>
      </w:r>
      <w:r w:rsidR="00AC0FAB">
        <w:fldChar w:fldCharType="begin"/>
      </w:r>
      <w:r w:rsidR="00AC0FAB" w:rsidRPr="00AC0FAB">
        <w:rPr>
          <w:lang w:val="pt-PT"/>
        </w:rPr>
        <w:instrText xml:space="preserve"> SEQ Figura \* ARABIC </w:instrText>
      </w:r>
      <w:r w:rsidR="00AC0FAB">
        <w:fldChar w:fldCharType="separate"/>
      </w:r>
      <w:r w:rsidR="00432474">
        <w:rPr>
          <w:noProof/>
          <w:lang w:val="pt-PT"/>
        </w:rPr>
        <w:t>12</w:t>
      </w:r>
      <w:r w:rsidR="00AC0FAB">
        <w:fldChar w:fldCharType="end"/>
      </w:r>
      <w:r w:rsidR="00AC0FAB" w:rsidRPr="00AC0FAB">
        <w:rPr>
          <w:lang w:val="pt-PT"/>
        </w:rPr>
        <w:t xml:space="preserve"> - Modelos </w:t>
      </w:r>
      <w:r>
        <w:rPr>
          <w:lang w:val="pt-PT"/>
        </w:rPr>
        <w:t>Treinados</w:t>
      </w:r>
    </w:p>
    <w:p w14:paraId="77D8CE63" w14:textId="538A11E6" w:rsidR="004F5173" w:rsidRPr="004F5173" w:rsidRDefault="004F5173" w:rsidP="004F5173">
      <w:pPr>
        <w:pStyle w:val="03NORMAL"/>
      </w:pPr>
      <w:r w:rsidRPr="004F5173">
        <w:t xml:space="preserve">O </w:t>
      </w:r>
      <w:r w:rsidRPr="004F5173">
        <w:rPr>
          <w:b/>
          <w:bCs/>
        </w:rPr>
        <w:t>y8s_finetune15</w:t>
      </w:r>
      <w:r w:rsidRPr="004F5173">
        <w:t xml:space="preserve"> foi selecionado por maximizar a sensibilidade, requisito crítico em contexto clínico, onde falsos </w:t>
      </w:r>
      <w:proofErr w:type="gramStart"/>
      <w:r w:rsidRPr="004F5173">
        <w:t xml:space="preserve">negativos </w:t>
      </w:r>
      <w:r w:rsidR="00030F2D">
        <w:t xml:space="preserve"> tem</w:t>
      </w:r>
      <w:proofErr w:type="gramEnd"/>
      <w:r w:rsidR="00030F2D">
        <w:t xml:space="preserve"> um elevado custo</w:t>
      </w:r>
      <w:r w:rsidRPr="004F5173">
        <w:t xml:space="preserve">. Apesar do </w:t>
      </w:r>
      <w:proofErr w:type="spellStart"/>
      <w:r w:rsidRPr="004F5173">
        <w:t>mAP</w:t>
      </w:r>
      <w:proofErr w:type="spellEnd"/>
      <w:r w:rsidRPr="004F5173">
        <w:t xml:space="preserve"> superior do </w:t>
      </w:r>
      <w:proofErr w:type="spellStart"/>
      <w:r w:rsidRPr="004F5173">
        <w:rPr>
          <w:i/>
          <w:iCs/>
        </w:rPr>
        <w:t>baseline</w:t>
      </w:r>
      <w:proofErr w:type="spellEnd"/>
      <w:r w:rsidRPr="004F5173">
        <w:t xml:space="preserve">, o </w:t>
      </w:r>
      <w:r w:rsidRPr="004F5173">
        <w:rPr>
          <w:b/>
          <w:bCs/>
        </w:rPr>
        <w:t xml:space="preserve">ganho em </w:t>
      </w:r>
      <w:proofErr w:type="spellStart"/>
      <w:r w:rsidRPr="00030F2D">
        <w:rPr>
          <w:b/>
          <w:bCs/>
          <w:i/>
          <w:iCs/>
        </w:rPr>
        <w:t>recall</w:t>
      </w:r>
      <w:proofErr w:type="spellEnd"/>
      <w:r w:rsidRPr="004F5173">
        <w:t xml:space="preserve"> justificou o </w:t>
      </w:r>
      <w:r w:rsidRPr="004F5173">
        <w:rPr>
          <w:i/>
          <w:iCs/>
        </w:rPr>
        <w:t>fine</w:t>
      </w:r>
      <w:r w:rsidRPr="004F5173">
        <w:rPr>
          <w:i/>
          <w:iCs/>
        </w:rPr>
        <w:noBreakHyphen/>
      </w:r>
      <w:proofErr w:type="spellStart"/>
      <w:r w:rsidRPr="004F5173">
        <w:rPr>
          <w:i/>
          <w:iCs/>
        </w:rPr>
        <w:t>tuning</w:t>
      </w:r>
      <w:proofErr w:type="spellEnd"/>
      <w:r w:rsidRPr="004F5173">
        <w:t xml:space="preserve">. Experimentos com modelos maiores, ajustes de LR ou </w:t>
      </w:r>
      <w:proofErr w:type="spellStart"/>
      <w:r w:rsidRPr="004F5173">
        <w:rPr>
          <w:i/>
          <w:iCs/>
        </w:rPr>
        <w:t>batch</w:t>
      </w:r>
      <w:proofErr w:type="spellEnd"/>
      <w:r w:rsidRPr="004F5173">
        <w:rPr>
          <w:i/>
          <w:iCs/>
        </w:rPr>
        <w:t xml:space="preserve"> </w:t>
      </w:r>
      <w:proofErr w:type="spellStart"/>
      <w:r w:rsidRPr="004F5173">
        <w:rPr>
          <w:i/>
          <w:iCs/>
        </w:rPr>
        <w:t>size</w:t>
      </w:r>
      <w:proofErr w:type="spellEnd"/>
      <w:r w:rsidRPr="004F5173">
        <w:t xml:space="preserve"> não trouxeram benefícios claros; </w:t>
      </w:r>
      <w:proofErr w:type="spellStart"/>
      <w:r w:rsidRPr="004F5173">
        <w:rPr>
          <w:i/>
          <w:iCs/>
        </w:rPr>
        <w:t>augmentations</w:t>
      </w:r>
      <w:proofErr w:type="spellEnd"/>
      <w:r w:rsidRPr="004F5173">
        <w:t xml:space="preserve"> agressivas degradaram todas as métricas.</w:t>
      </w:r>
    </w:p>
    <w:p w14:paraId="5372995C" w14:textId="77777777" w:rsidR="004F5173" w:rsidRPr="004F5173" w:rsidRDefault="004F5173" w:rsidP="004F5173">
      <w:pPr>
        <w:pStyle w:val="03NORMAL"/>
      </w:pPr>
      <w:r w:rsidRPr="004F5173">
        <w:rPr>
          <w:b/>
          <w:bCs/>
        </w:rPr>
        <w:t>Limitações:</w:t>
      </w:r>
    </w:p>
    <w:p w14:paraId="6E723FC0" w14:textId="77777777" w:rsidR="004F5173" w:rsidRPr="004F5173" w:rsidRDefault="004F5173">
      <w:pPr>
        <w:pStyle w:val="03NORMAL"/>
        <w:numPr>
          <w:ilvl w:val="0"/>
          <w:numId w:val="9"/>
        </w:numPr>
      </w:pPr>
      <w:r w:rsidRPr="004F5173">
        <w:t>Desempenho modesto em classes raras (</w:t>
      </w:r>
      <w:proofErr w:type="spellStart"/>
      <w:r w:rsidRPr="004F5173">
        <w:t>Mass</w:t>
      </w:r>
      <w:proofErr w:type="spellEnd"/>
      <w:r w:rsidRPr="004F5173">
        <w:t xml:space="preserve">, </w:t>
      </w:r>
      <w:proofErr w:type="spellStart"/>
      <w:r w:rsidRPr="004F5173">
        <w:t>Pneumothorax</w:t>
      </w:r>
      <w:proofErr w:type="spellEnd"/>
      <w:r w:rsidRPr="004F5173">
        <w:t>)</w:t>
      </w:r>
    </w:p>
    <w:p w14:paraId="7EDCCD75" w14:textId="16D55829" w:rsidR="004F5173" w:rsidRDefault="004F5173" w:rsidP="00191336">
      <w:pPr>
        <w:pStyle w:val="03NORMAL"/>
        <w:numPr>
          <w:ilvl w:val="0"/>
          <w:numId w:val="9"/>
        </w:numPr>
      </w:pPr>
      <w:r w:rsidRPr="004F5173">
        <w:t xml:space="preserve">Dependência do tamanho do </w:t>
      </w:r>
      <w:proofErr w:type="spellStart"/>
      <w:r w:rsidRPr="002113FA">
        <w:rPr>
          <w:i/>
          <w:iCs/>
        </w:rPr>
        <w:t>dataset</w:t>
      </w:r>
      <w:proofErr w:type="spellEnd"/>
    </w:p>
    <w:p w14:paraId="42BBB85C" w14:textId="77777777" w:rsidR="004F5173" w:rsidRDefault="004F5173" w:rsidP="009C39F0">
      <w:pPr>
        <w:pStyle w:val="07SECCAO"/>
        <w:rPr>
          <w:rFonts w:ascii="Calibri" w:hAnsi="Calibri" w:cs="Calibri"/>
        </w:rPr>
      </w:pPr>
    </w:p>
    <w:p w14:paraId="59C6803B" w14:textId="77777777" w:rsidR="009C39F0" w:rsidRDefault="009C39F0">
      <w:pPr>
        <w:rPr>
          <w:rFonts w:ascii="Calibri" w:hAnsi="Calibri" w:cs="Calibri"/>
          <w:b/>
          <w:sz w:val="28"/>
          <w:szCs w:val="24"/>
        </w:rPr>
      </w:pPr>
      <w:r>
        <w:rPr>
          <w:rFonts w:ascii="Calibri" w:hAnsi="Calibri" w:cs="Calibri"/>
        </w:rPr>
        <w:br w:type="page"/>
      </w:r>
    </w:p>
    <w:p w14:paraId="20C3780F" w14:textId="4D58912E" w:rsidR="004F6DCB" w:rsidRPr="009C39F0" w:rsidRDefault="004F6DCB" w:rsidP="002113FA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6" w:name="_Toc202733060"/>
      <w:r w:rsidRPr="009C39F0">
        <w:rPr>
          <w:rFonts w:ascii="Calibri" w:hAnsi="Calibri" w:cs="Calibri"/>
        </w:rPr>
        <w:lastRenderedPageBreak/>
        <w:t>Visualização de Métricas por Classe — modelo y8s_finetune15</w:t>
      </w:r>
      <w:bookmarkEnd w:id="16"/>
    </w:p>
    <w:p w14:paraId="4DA23134" w14:textId="79BC41D4" w:rsidR="009F6BB6" w:rsidRDefault="00D14FD9" w:rsidP="004F6DCB">
      <w:pPr>
        <w:rPr>
          <w:rFonts w:cs="Calibri"/>
          <w:lang w:val="pt-PT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40F153D" wp14:editId="0711791D">
            <wp:simplePos x="0" y="0"/>
            <wp:positionH relativeFrom="column">
              <wp:posOffset>-2540</wp:posOffset>
            </wp:positionH>
            <wp:positionV relativeFrom="paragraph">
              <wp:posOffset>323850</wp:posOffset>
            </wp:positionV>
            <wp:extent cx="3958590" cy="2639695"/>
            <wp:effectExtent l="0" t="0" r="3810" b="8255"/>
            <wp:wrapSquare wrapText="bothSides"/>
            <wp:docPr id="1411951441" name="Imagem 1" descr="Uma imagem com texto, diagram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51441" name="Imagem 1" descr="Uma imagem com texto, diagrama, file, Gráfic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DCB" w:rsidRPr="00857C38">
        <w:rPr>
          <w:rFonts w:cs="Calibri"/>
          <w:lang w:val="pt-PT"/>
        </w:rPr>
        <w:t>As figuras seguintes referem</w:t>
      </w:r>
      <w:r w:rsidR="004F6DCB" w:rsidRPr="00857C38">
        <w:rPr>
          <w:rFonts w:cs="Calibri"/>
          <w:lang w:val="pt-PT"/>
        </w:rPr>
        <w:noBreakHyphen/>
        <w:t xml:space="preserve">se exclusivamente ao </w:t>
      </w:r>
      <w:r w:rsidR="004F6DCB" w:rsidRPr="00857C38">
        <w:rPr>
          <w:rFonts w:cs="Calibri"/>
          <w:b/>
          <w:bCs/>
          <w:lang w:val="pt-PT"/>
        </w:rPr>
        <w:t>modelo escolhido (y8s_finetune15)</w:t>
      </w:r>
      <w:r w:rsidR="004F6DCB" w:rsidRPr="00857C38">
        <w:rPr>
          <w:rFonts w:cs="Calibri"/>
          <w:lang w:val="pt-PT"/>
        </w:rPr>
        <w:t xml:space="preserve">. </w:t>
      </w:r>
    </w:p>
    <w:p w14:paraId="05E18BD4" w14:textId="46365B79" w:rsidR="004F6DCB" w:rsidRPr="00857C38" w:rsidRDefault="000B5BAC" w:rsidP="000B5BAC">
      <w:pPr>
        <w:pStyle w:val="03NORMAL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5EFBF7" wp14:editId="3DD02F35">
                <wp:simplePos x="0" y="0"/>
                <wp:positionH relativeFrom="column">
                  <wp:posOffset>-2540</wp:posOffset>
                </wp:positionH>
                <wp:positionV relativeFrom="paragraph">
                  <wp:posOffset>2806663</wp:posOffset>
                </wp:positionV>
                <wp:extent cx="3958590" cy="635"/>
                <wp:effectExtent l="0" t="0" r="0" b="0"/>
                <wp:wrapSquare wrapText="bothSides"/>
                <wp:docPr id="2867402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F8CF2" w14:textId="5BCCF3E0" w:rsidR="0025173D" w:rsidRPr="0025173D" w:rsidRDefault="0025173D" w:rsidP="0025173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25173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25173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32474">
                              <w:rPr>
                                <w:noProof/>
                                <w:lang w:val="pt-PT"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 w:rsidRPr="0025173D">
                              <w:rPr>
                                <w:lang w:val="pt-PT"/>
                              </w:rPr>
                              <w:t xml:space="preserve"> - Curva </w:t>
                            </w:r>
                            <w:proofErr w:type="spellStart"/>
                            <w:r w:rsidRPr="0025173D">
                              <w:rPr>
                                <w:lang w:val="pt-PT"/>
                              </w:rPr>
                              <w:t>Precision-Recall</w:t>
                            </w:r>
                            <w:proofErr w:type="spellEnd"/>
                            <w:r w:rsidRPr="0025173D">
                              <w:rPr>
                                <w:lang w:val="pt-PT"/>
                              </w:rPr>
                              <w:t xml:space="preserve"> por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EFBF7" id="_x0000_s1030" type="#_x0000_t202" style="position:absolute;margin-left:-.2pt;margin-top:221pt;width:311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" stroked="f">
                <v:textbox style="mso-fit-shape-to-text:t" inset="0,0,0,0">
                  <w:txbxContent>
                    <w:p w14:paraId="309F8CF2" w14:textId="5BCCF3E0" w:rsidR="0025173D" w:rsidRPr="0025173D" w:rsidRDefault="0025173D" w:rsidP="0025173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  <w:lang w:val="pt-PT"/>
                        </w:rPr>
                      </w:pPr>
                      <w:r w:rsidRPr="0025173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25173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32474">
                        <w:rPr>
                          <w:noProof/>
                          <w:lang w:val="pt-PT"/>
                        </w:rPr>
                        <w:t>13</w:t>
                      </w:r>
                      <w:r>
                        <w:fldChar w:fldCharType="end"/>
                      </w:r>
                      <w:r w:rsidRPr="0025173D">
                        <w:rPr>
                          <w:lang w:val="pt-PT"/>
                        </w:rPr>
                        <w:t xml:space="preserve"> - Curva </w:t>
                      </w:r>
                      <w:proofErr w:type="spellStart"/>
                      <w:r w:rsidRPr="0025173D">
                        <w:rPr>
                          <w:lang w:val="pt-PT"/>
                        </w:rPr>
                        <w:t>Precision-Recall</w:t>
                      </w:r>
                      <w:proofErr w:type="spellEnd"/>
                      <w:r w:rsidRPr="0025173D">
                        <w:rPr>
                          <w:lang w:val="pt-PT"/>
                        </w:rPr>
                        <w:t xml:space="preserve"> por Classe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6DCB" w:rsidRPr="00857C38">
        <w:t xml:space="preserve">A área sob a curva (AP) é mais elevada em </w:t>
      </w:r>
      <w:proofErr w:type="spellStart"/>
      <w:r w:rsidR="004F6DCB" w:rsidRPr="00857C38">
        <w:rPr>
          <w:i/>
          <w:iCs/>
        </w:rPr>
        <w:t>Emphysema</w:t>
      </w:r>
      <w:proofErr w:type="spellEnd"/>
      <w:r w:rsidR="004F6DCB" w:rsidRPr="00857C38">
        <w:t xml:space="preserve"> (0,716) e </w:t>
      </w:r>
      <w:proofErr w:type="spellStart"/>
      <w:r w:rsidR="004F6DCB" w:rsidRPr="00857C38">
        <w:rPr>
          <w:i/>
          <w:iCs/>
        </w:rPr>
        <w:t>Consolidation</w:t>
      </w:r>
      <w:proofErr w:type="spellEnd"/>
      <w:r w:rsidR="004F6DCB" w:rsidRPr="00857C38">
        <w:t xml:space="preserve"> (0,602), sugerindo que estas patologias têm padrões radiológicos bem captados pelo modelo. Em contraste, </w:t>
      </w:r>
      <w:proofErr w:type="spellStart"/>
      <w:r w:rsidR="004F6DCB" w:rsidRPr="00857C38">
        <w:rPr>
          <w:i/>
          <w:iCs/>
        </w:rPr>
        <w:t>Pneumothorax</w:t>
      </w:r>
      <w:proofErr w:type="spellEnd"/>
      <w:r w:rsidR="004F6DCB" w:rsidRPr="00857C38">
        <w:t xml:space="preserve"> (0,251) </w:t>
      </w:r>
      <w:proofErr w:type="gramStart"/>
      <w:r w:rsidR="004F6DCB" w:rsidRPr="00857C38">
        <w:t xml:space="preserve">e </w:t>
      </w:r>
      <w:r w:rsidR="004F6DCB" w:rsidRPr="00857C38">
        <w:rPr>
          <w:i/>
          <w:iCs/>
        </w:rPr>
        <w:t>Nodule</w:t>
      </w:r>
      <w:proofErr w:type="gramEnd"/>
      <w:r w:rsidR="004F6DCB" w:rsidRPr="00857C38">
        <w:t xml:space="preserve"> (0,304) apresentam AP substancialmente inferior, </w:t>
      </w:r>
      <w:proofErr w:type="spellStart"/>
      <w:r w:rsidR="004F6DCB" w:rsidRPr="00857C38">
        <w:t>reflectindo</w:t>
      </w:r>
      <w:proofErr w:type="spellEnd"/>
      <w:r w:rsidR="004F6DCB" w:rsidRPr="00857C38">
        <w:t xml:space="preserve"> a escassez de exemplos e a maior variabilidade morfológica.</w:t>
      </w:r>
    </w:p>
    <w:p w14:paraId="28F14B41" w14:textId="77777777" w:rsidR="00D14FD9" w:rsidRDefault="00D14FD9" w:rsidP="004F6DCB">
      <w:pPr>
        <w:rPr>
          <w:rFonts w:cs="Calibri"/>
          <w:lang w:val="pt-PT"/>
        </w:rPr>
      </w:pPr>
    </w:p>
    <w:p w14:paraId="38BDF638" w14:textId="3814A88E" w:rsidR="004F6DCB" w:rsidRDefault="0025173D" w:rsidP="000B5BAC">
      <w:pPr>
        <w:pStyle w:val="03NORMAL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1B1F4C1" wp14:editId="146A6AC4">
            <wp:simplePos x="0" y="0"/>
            <wp:positionH relativeFrom="column">
              <wp:posOffset>2446655</wp:posOffset>
            </wp:positionH>
            <wp:positionV relativeFrom="paragraph">
              <wp:posOffset>33942</wp:posOffset>
            </wp:positionV>
            <wp:extent cx="3703116" cy="2468880"/>
            <wp:effectExtent l="0" t="0" r="0" b="7620"/>
            <wp:wrapSquare wrapText="bothSides"/>
            <wp:docPr id="758557764" name="Imagem 2" descr="Uma imagem com texto, diagram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57764" name="Imagem 2" descr="Uma imagem com texto, diagrama, file, Gráfic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16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CBE617" wp14:editId="4EAF9757">
                <wp:simplePos x="0" y="0"/>
                <wp:positionH relativeFrom="column">
                  <wp:posOffset>2446655</wp:posOffset>
                </wp:positionH>
                <wp:positionV relativeFrom="paragraph">
                  <wp:posOffset>2475230</wp:posOffset>
                </wp:positionV>
                <wp:extent cx="3702685" cy="635"/>
                <wp:effectExtent l="0" t="0" r="0" b="0"/>
                <wp:wrapSquare wrapText="bothSides"/>
                <wp:docPr id="47872566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884C5" w14:textId="03AD3873" w:rsidR="0025173D" w:rsidRPr="0025173D" w:rsidRDefault="0025173D" w:rsidP="0025173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25173D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25173D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32474">
                              <w:rPr>
                                <w:noProof/>
                                <w:lang w:val="pt-PT"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 w:rsidRPr="0025173D">
                              <w:rPr>
                                <w:lang w:val="pt-PT"/>
                              </w:rPr>
                              <w:t xml:space="preserve"> - Curva </w:t>
                            </w:r>
                            <w:proofErr w:type="spellStart"/>
                            <w:r w:rsidRPr="0025173D">
                              <w:rPr>
                                <w:lang w:val="pt-PT"/>
                              </w:rPr>
                              <w:t>Recall</w:t>
                            </w:r>
                            <w:proofErr w:type="spellEnd"/>
                            <w:r w:rsidRPr="0025173D">
                              <w:rPr>
                                <w:lang w:val="pt-PT"/>
                              </w:rPr>
                              <w:t>-Confiança por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BE617" id="_x0000_s1031" type="#_x0000_t202" style="position:absolute;left:0;text-align:left;margin-left:192.65pt;margin-top:194.9pt;width:291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T4wGQIAAD8EAAAOAAAAZHJzL2Uyb0RvYy54bWysU8Fu2zAMvQ/YPwi6L05SNCu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" stroked="f">
                <v:textbox style="mso-fit-shape-to-text:t" inset="0,0,0,0">
                  <w:txbxContent>
                    <w:p w14:paraId="7A8884C5" w14:textId="03AD3873" w:rsidR="0025173D" w:rsidRPr="0025173D" w:rsidRDefault="0025173D" w:rsidP="0025173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  <w:lang w:val="pt-PT"/>
                        </w:rPr>
                      </w:pPr>
                      <w:r w:rsidRPr="0025173D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25173D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32474">
                        <w:rPr>
                          <w:noProof/>
                          <w:lang w:val="pt-PT"/>
                        </w:rPr>
                        <w:t>14</w:t>
                      </w:r>
                      <w:r>
                        <w:fldChar w:fldCharType="end"/>
                      </w:r>
                      <w:r w:rsidRPr="0025173D">
                        <w:rPr>
                          <w:lang w:val="pt-PT"/>
                        </w:rPr>
                        <w:t xml:space="preserve"> - Curva </w:t>
                      </w:r>
                      <w:proofErr w:type="spellStart"/>
                      <w:r w:rsidRPr="0025173D">
                        <w:rPr>
                          <w:lang w:val="pt-PT"/>
                        </w:rPr>
                        <w:t>Recall</w:t>
                      </w:r>
                      <w:proofErr w:type="spellEnd"/>
                      <w:r w:rsidRPr="0025173D">
                        <w:rPr>
                          <w:lang w:val="pt-PT"/>
                        </w:rPr>
                        <w:t>-Confiança por Classe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</w:t>
      </w:r>
      <w:r w:rsidR="004F6DCB" w:rsidRPr="00857C38">
        <w:t xml:space="preserve"> </w:t>
      </w:r>
      <w:r w:rsidR="004F6DCB" w:rsidRPr="00857C38">
        <w:rPr>
          <w:b/>
          <w:bCs/>
        </w:rPr>
        <w:t xml:space="preserve">curva </w:t>
      </w:r>
      <w:proofErr w:type="spellStart"/>
      <w:r w:rsidR="004F6DCB" w:rsidRPr="00857C38">
        <w:rPr>
          <w:b/>
          <w:bCs/>
        </w:rPr>
        <w:t>Recall</w:t>
      </w:r>
      <w:proofErr w:type="spellEnd"/>
      <w:r w:rsidR="004F6DCB" w:rsidRPr="00857C38">
        <w:rPr>
          <w:b/>
          <w:bCs/>
        </w:rPr>
        <w:t>–Confiança</w:t>
      </w:r>
      <w:r w:rsidR="004F6DCB" w:rsidRPr="00857C38">
        <w:t>. Observa</w:t>
      </w:r>
      <w:r w:rsidR="004F6DCB" w:rsidRPr="00857C38">
        <w:noBreakHyphen/>
        <w:t xml:space="preserve">se que, para a maioria das classes, um limiar de confiança &lt; 0,2 permite </w:t>
      </w:r>
      <w:proofErr w:type="spellStart"/>
      <w:r w:rsidR="004F6DCB" w:rsidRPr="00857C38">
        <w:t>recall</w:t>
      </w:r>
      <w:proofErr w:type="spellEnd"/>
      <w:r w:rsidR="004F6DCB" w:rsidRPr="00857C38">
        <w:t xml:space="preserve"> superior a 0,5, mas à custa de maior ruído. O declive acentuado em </w:t>
      </w:r>
      <w:proofErr w:type="spellStart"/>
      <w:r w:rsidR="004F6DCB" w:rsidRPr="00857C38">
        <w:rPr>
          <w:i/>
          <w:iCs/>
        </w:rPr>
        <w:t>Pneumothorax</w:t>
      </w:r>
      <w:proofErr w:type="spellEnd"/>
      <w:r w:rsidR="004F6DCB" w:rsidRPr="00857C38">
        <w:t xml:space="preserve"> indica que esta classe perde rapidamente sensibilidade à medida que o limiar aumenta, reforçando a decisão de </w:t>
      </w:r>
      <w:proofErr w:type="spellStart"/>
      <w:r w:rsidR="004F6DCB" w:rsidRPr="00857C38">
        <w:t>adoptar</w:t>
      </w:r>
      <w:proofErr w:type="spellEnd"/>
      <w:r w:rsidR="004F6DCB" w:rsidRPr="00857C38">
        <w:t xml:space="preserve"> um </w:t>
      </w:r>
      <w:proofErr w:type="spellStart"/>
      <w:r w:rsidR="004F6DCB" w:rsidRPr="00857C38">
        <w:t>threshold</w:t>
      </w:r>
      <w:proofErr w:type="spellEnd"/>
      <w:r w:rsidR="004F6DCB" w:rsidRPr="00857C38">
        <w:t xml:space="preserve"> mais baixo (0,25).</w:t>
      </w:r>
    </w:p>
    <w:p w14:paraId="6FD09EF1" w14:textId="10B395D3" w:rsidR="009C39F0" w:rsidRDefault="004F6DCB" w:rsidP="004F6DCB">
      <w:pPr>
        <w:rPr>
          <w:rFonts w:cs="Calibri"/>
          <w:lang w:val="pt-PT"/>
        </w:rPr>
      </w:pPr>
      <w:r w:rsidRPr="00857C38">
        <w:rPr>
          <w:rFonts w:cs="Calibri"/>
          <w:lang w:val="pt-PT"/>
        </w:rPr>
        <w:t xml:space="preserve"> </w:t>
      </w:r>
    </w:p>
    <w:p w14:paraId="6A9B90A4" w14:textId="4901F850" w:rsidR="004F6DCB" w:rsidRPr="002D0F1D" w:rsidRDefault="000B5BAC" w:rsidP="000B5BAC">
      <w:p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86359D" wp14:editId="0DCC8F8E">
            <wp:simplePos x="0" y="0"/>
            <wp:positionH relativeFrom="column">
              <wp:posOffset>-106860</wp:posOffset>
            </wp:positionH>
            <wp:positionV relativeFrom="paragraph">
              <wp:posOffset>142</wp:posOffset>
            </wp:positionV>
            <wp:extent cx="3328670" cy="2219325"/>
            <wp:effectExtent l="0" t="0" r="5080" b="9525"/>
            <wp:wrapSquare wrapText="bothSides"/>
            <wp:docPr id="813710509" name="Imagem 3" descr="Uma imagem com texto, diagrama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10509" name="Imagem 3" descr="Uma imagem com texto, diagrama, file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BD9803" wp14:editId="69435081">
            <wp:simplePos x="0" y="0"/>
            <wp:positionH relativeFrom="column">
              <wp:posOffset>2688571</wp:posOffset>
            </wp:positionH>
            <wp:positionV relativeFrom="paragraph">
              <wp:posOffset>2197612</wp:posOffset>
            </wp:positionV>
            <wp:extent cx="3443907" cy="2296065"/>
            <wp:effectExtent l="0" t="0" r="4445" b="9525"/>
            <wp:wrapSquare wrapText="bothSides"/>
            <wp:docPr id="351126195" name="Imagem 4" descr="Uma imagem com texto, diagram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26195" name="Imagem 4" descr="Uma imagem com texto, diagrama, file, Gráfic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07" cy="229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F8FFF2" wp14:editId="71AFF9C4">
                <wp:simplePos x="0" y="0"/>
                <wp:positionH relativeFrom="column">
                  <wp:posOffset>2028</wp:posOffset>
                </wp:positionH>
                <wp:positionV relativeFrom="paragraph">
                  <wp:posOffset>2239588</wp:posOffset>
                </wp:positionV>
                <wp:extent cx="2419350" cy="635"/>
                <wp:effectExtent l="0" t="0" r="0" b="0"/>
                <wp:wrapSquare wrapText="bothSides"/>
                <wp:docPr id="2245157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1A7D2" w14:textId="63778B8E" w:rsidR="0025173D" w:rsidRPr="00385155" w:rsidRDefault="0025173D" w:rsidP="0025173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F682F">
                              <w:fldChar w:fldCharType="begin"/>
                            </w:r>
                            <w:r w:rsidR="00DF682F">
                              <w:instrText xml:space="preserve"> SEQ Figura \* ARABIC </w:instrText>
                            </w:r>
                            <w:r w:rsidR="00DF682F">
                              <w:fldChar w:fldCharType="separate"/>
                            </w:r>
                            <w:r w:rsidR="00432474">
                              <w:rPr>
                                <w:noProof/>
                              </w:rPr>
                              <w:t>15</w:t>
                            </w:r>
                            <w:r w:rsidR="00DF682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02478">
                              <w:t>Curva Precision–</w:t>
                            </w:r>
                            <w:proofErr w:type="spellStart"/>
                            <w:r w:rsidRPr="00502478">
                              <w:t>Confianç</w:t>
                            </w:r>
                            <w: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8FFF2" id="_x0000_s1032" type="#_x0000_t202" style="position:absolute;margin-left:.15pt;margin-top:176.35pt;width:190.5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0pbGgIAAD8EAAAOAAAAZHJzL2Uyb0RvYy54bWysU01v2zAMvQ/YfxB0X5yka7Ea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v5x9nt1TW5JPlurq5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" stroked="f">
                <v:textbox style="mso-fit-shape-to-text:t" inset="0,0,0,0">
                  <w:txbxContent>
                    <w:p w14:paraId="66F1A7D2" w14:textId="63778B8E" w:rsidR="0025173D" w:rsidRPr="00385155" w:rsidRDefault="0025173D" w:rsidP="0025173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DF682F">
                        <w:fldChar w:fldCharType="begin"/>
                      </w:r>
                      <w:r w:rsidR="00DF682F">
                        <w:instrText xml:space="preserve"> SEQ Figura \* ARABIC </w:instrText>
                      </w:r>
                      <w:r w:rsidR="00DF682F">
                        <w:fldChar w:fldCharType="separate"/>
                      </w:r>
                      <w:r w:rsidR="00432474">
                        <w:rPr>
                          <w:noProof/>
                        </w:rPr>
                        <w:t>15</w:t>
                      </w:r>
                      <w:r w:rsidR="00DF682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502478">
                        <w:t>Curva Precision–</w:t>
                      </w:r>
                      <w:proofErr w:type="spellStart"/>
                      <w:r w:rsidRPr="00502478">
                        <w:t>Confianç</w:t>
                      </w:r>
                      <w:r>
                        <w:t>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4F6DCB" w:rsidRPr="000B5BAC">
        <w:rPr>
          <w:b/>
          <w:bCs/>
          <w:lang w:val="pt-PT"/>
        </w:rPr>
        <w:t>Precision</w:t>
      </w:r>
      <w:proofErr w:type="spellEnd"/>
      <w:r w:rsidR="004F6DCB" w:rsidRPr="000B5BAC">
        <w:rPr>
          <w:b/>
          <w:bCs/>
          <w:lang w:val="pt-PT"/>
        </w:rPr>
        <w:t>–Confiança</w:t>
      </w:r>
      <w:r w:rsidR="004F6DCB" w:rsidRPr="000B5BAC">
        <w:rPr>
          <w:lang w:val="pt-PT"/>
        </w:rPr>
        <w:t>; constata</w:t>
      </w:r>
      <w:r w:rsidR="004F6DCB" w:rsidRPr="000B5BAC">
        <w:rPr>
          <w:lang w:val="pt-PT"/>
        </w:rPr>
        <w:noBreakHyphen/>
        <w:t xml:space="preserve">se que a precisão global ultrapassa 0,8 apenas para valores de confiança &gt; 0,6. </w:t>
      </w:r>
      <w:r w:rsidR="004F6DCB" w:rsidRPr="002D0F1D">
        <w:rPr>
          <w:lang w:val="pt-PT"/>
        </w:rPr>
        <w:t xml:space="preserve">Entre 0,25 e 0,4 a precisão estabiliza em ≈ 0,6, oferecendo um equilíbrio razoável com recall. Classes como </w:t>
      </w:r>
      <w:r w:rsidR="004F6DCB" w:rsidRPr="002D0F1D">
        <w:rPr>
          <w:i/>
          <w:iCs/>
          <w:lang w:val="pt-PT"/>
        </w:rPr>
        <w:t>Emphysema</w:t>
      </w:r>
      <w:r w:rsidR="004F6DCB" w:rsidRPr="002D0F1D">
        <w:rPr>
          <w:lang w:val="pt-PT"/>
        </w:rPr>
        <w:t xml:space="preserve"> e </w:t>
      </w:r>
      <w:r w:rsidR="004F6DCB" w:rsidRPr="002D0F1D">
        <w:rPr>
          <w:i/>
          <w:iCs/>
          <w:lang w:val="pt-PT"/>
        </w:rPr>
        <w:t>Calcification</w:t>
      </w:r>
      <w:r w:rsidR="004F6DCB" w:rsidRPr="002D0F1D">
        <w:rPr>
          <w:lang w:val="pt-PT"/>
        </w:rPr>
        <w:t xml:space="preserve"> mantêm precisão ≥ 0,8 em larguíssima gama de limiares, sinal de bom poder discriminativo.</w:t>
      </w:r>
    </w:p>
    <w:p w14:paraId="2624B6D1" w14:textId="03478BC2" w:rsidR="0025173D" w:rsidRDefault="0025173D" w:rsidP="004F6DCB">
      <w:pPr>
        <w:rPr>
          <w:rFonts w:cs="Calibri"/>
          <w:lang w:val="pt-PT"/>
        </w:rPr>
      </w:pPr>
    </w:p>
    <w:p w14:paraId="5DB5E3AC" w14:textId="2A66EBF5" w:rsidR="00AC0FAB" w:rsidRDefault="0025173D" w:rsidP="000B5BAC">
      <w:pPr>
        <w:pStyle w:val="03NORMAL"/>
      </w:pPr>
      <w:r>
        <w:rPr>
          <w:b/>
          <w:bCs/>
        </w:rPr>
        <w:t>C</w:t>
      </w:r>
      <w:r w:rsidR="004F6DCB" w:rsidRPr="00857C38">
        <w:rPr>
          <w:b/>
          <w:bCs/>
        </w:rPr>
        <w:t>urva F1–Confiança</w:t>
      </w:r>
      <w:r w:rsidR="004F6DCB" w:rsidRPr="00857C38">
        <w:t xml:space="preserve"> e indica um ponto de máximo F1 ≈ 0,49 para confiança ≈ 0,17. Este valor confirma empiricamente a escolha de </w:t>
      </w:r>
      <w:proofErr w:type="spellStart"/>
      <w:r w:rsidR="004F6DCB" w:rsidRPr="00857C38">
        <w:t>threshold</w:t>
      </w:r>
      <w:proofErr w:type="spellEnd"/>
      <w:r w:rsidR="004F6DCB" w:rsidRPr="00857C38">
        <w:t xml:space="preserve"> (0,25) ligeiramente acima do ponto </w:t>
      </w:r>
      <w:r w:rsidR="009209B0" w:rsidRPr="00857C38">
        <w:t>ótimo</w:t>
      </w:r>
      <w:r w:rsidR="004F6DCB" w:rsidRPr="00857C38">
        <w:t xml:space="preserve"> de F1, favorecendo ligeiramente a precisão em detrimento de algum </w:t>
      </w:r>
      <w:proofErr w:type="spellStart"/>
      <w:r w:rsidR="004F6DCB" w:rsidRPr="00857C38">
        <w:t>recall</w:t>
      </w:r>
      <w:proofErr w:type="spellEnd"/>
      <w:r w:rsidR="004F6DCB" w:rsidRPr="00857C38">
        <w:t>.</w:t>
      </w:r>
    </w:p>
    <w:p w14:paraId="6EF3E98D" w14:textId="4976EFD8" w:rsidR="00AC0FAB" w:rsidRDefault="0025173D" w:rsidP="004F6DCB">
      <w:pPr>
        <w:rPr>
          <w:rFonts w:cs="Calibri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6BA643" wp14:editId="5F71B2D1">
                <wp:simplePos x="0" y="0"/>
                <wp:positionH relativeFrom="column">
                  <wp:posOffset>2853055</wp:posOffset>
                </wp:positionH>
                <wp:positionV relativeFrom="paragraph">
                  <wp:posOffset>271145</wp:posOffset>
                </wp:positionV>
                <wp:extent cx="3443605" cy="635"/>
                <wp:effectExtent l="0" t="0" r="0" b="0"/>
                <wp:wrapSquare wrapText="bothSides"/>
                <wp:docPr id="1628152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D7B36" w14:textId="42FB3ABE" w:rsidR="0025173D" w:rsidRPr="00541101" w:rsidRDefault="0025173D" w:rsidP="0025173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F682F">
                              <w:fldChar w:fldCharType="begin"/>
                            </w:r>
                            <w:r w:rsidR="00DF682F">
                              <w:instrText xml:space="preserve"> SEQ Figura \* ARABIC </w:instrText>
                            </w:r>
                            <w:r w:rsidR="00DF682F">
                              <w:fldChar w:fldCharType="separate"/>
                            </w:r>
                            <w:r w:rsidR="00432474">
                              <w:rPr>
                                <w:noProof/>
                              </w:rPr>
                              <w:t>16</w:t>
                            </w:r>
                            <w:r w:rsidR="00DF682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A61E8">
                              <w:t>Curva F1–</w:t>
                            </w:r>
                            <w:proofErr w:type="spellStart"/>
                            <w:r w:rsidRPr="008A61E8">
                              <w:t>Confiança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BA643" id="_x0000_s1033" type="#_x0000_t202" style="position:absolute;margin-left:224.65pt;margin-top:21.35pt;width:271.1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6IvGwIAAD8EAAAOAAAAZHJzL2Uyb0RvYy54bWysU8Fu2zAMvQ/YPwi6L06aNhuM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mnt7fT2fiOM0mx2fQu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" stroked="f">
                <v:textbox style="mso-fit-shape-to-text:t" inset="0,0,0,0">
                  <w:txbxContent>
                    <w:p w14:paraId="3BFD7B36" w14:textId="42FB3ABE" w:rsidR="0025173D" w:rsidRPr="00541101" w:rsidRDefault="0025173D" w:rsidP="0025173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DF682F">
                        <w:fldChar w:fldCharType="begin"/>
                      </w:r>
                      <w:r w:rsidR="00DF682F">
                        <w:instrText xml:space="preserve"> SEQ Figura \* ARABIC </w:instrText>
                      </w:r>
                      <w:r w:rsidR="00DF682F">
                        <w:fldChar w:fldCharType="separate"/>
                      </w:r>
                      <w:r w:rsidR="00432474">
                        <w:rPr>
                          <w:noProof/>
                        </w:rPr>
                        <w:t>16</w:t>
                      </w:r>
                      <w:r w:rsidR="00DF682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8A61E8">
                        <w:t>Curva F1–</w:t>
                      </w:r>
                      <w:proofErr w:type="spellStart"/>
                      <w:r w:rsidRPr="008A61E8">
                        <w:t>Confiança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D63696" w14:textId="77777777" w:rsidR="00AC0FAB" w:rsidRDefault="00AC0FAB" w:rsidP="004F6DCB">
      <w:pPr>
        <w:rPr>
          <w:rFonts w:cs="Calibri"/>
          <w:lang w:val="pt-PT"/>
        </w:rPr>
      </w:pPr>
    </w:p>
    <w:p w14:paraId="555CD6FC" w14:textId="77777777" w:rsidR="0025173D" w:rsidRDefault="009F6BB6" w:rsidP="0025173D">
      <w:pPr>
        <w:keepNext/>
      </w:pPr>
      <w:r>
        <w:rPr>
          <w:rFonts w:cs="Calibri"/>
          <w:noProof/>
          <w:lang w:val="pt-PT"/>
        </w:rPr>
        <mc:AlternateContent>
          <mc:Choice Requires="wpg">
            <w:drawing>
              <wp:inline distT="0" distB="0" distL="0" distR="0" wp14:anchorId="6F5C6C61" wp14:editId="4A03B368">
                <wp:extent cx="5822670" cy="2212340"/>
                <wp:effectExtent l="0" t="0" r="6985" b="0"/>
                <wp:docPr id="1836544751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670" cy="2212340"/>
                          <a:chOff x="0" y="0"/>
                          <a:chExt cx="5822670" cy="2212340"/>
                        </a:xfrm>
                      </wpg:grpSpPr>
                      <pic:pic xmlns:pic="http://schemas.openxmlformats.org/drawingml/2006/picture">
                        <pic:nvPicPr>
                          <pic:cNvPr id="147448011" name="Imagem 5" descr="Uma imagem com texto, captura de ecrã, diagrama, número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5" r="10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3785" y="0"/>
                            <a:ext cx="2508885" cy="221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504303" name="Imagem 6" descr="Uma imagem com texto, captura de ecrã, diagrama, Paralelo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49" r="10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035" cy="221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AA4E29" id="Agrupar 7" o:spid="_x0000_s1026" style="width:458.5pt;height:174.2pt;mso-position-horizontal-relative:char;mso-position-vertical-relative:line" coordsize="58226,22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alt="Uma imagem com texto, captura de ecrã, diagrama, número&#10;&#10;Os conteúdos gerados por IA podem estar incorretos." style="position:absolute;left:33137;width:25089;height:22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">
                  <v:imagedata r:id="rId31" o:title="Uma imagem com texto, captura de ecrã, diagrama, número&#10;&#10;Os conteúdos gerados por IA podem estar incorretos" cropleft="2762f" cropright="7035f"/>
                </v:shape>
                <v:shape id="Imagem 6" o:spid="_x0000_s1028" type="#_x0000_t75" alt="Uma imagem com texto, captura de ecrã, diagrama, Paralelo&#10;&#10;Os conteúdos gerados por IA podem estar incorretos." style="position:absolute;width:24390;height:2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">
                  <v:imagedata r:id="rId32" o:title="Uma imagem com texto, captura de ecrã, diagrama, Paralelo&#10;&#10;Os conteúdos gerados por IA podem estar incorretos" cropleft="4226f" cropright="7104f"/>
                </v:shape>
                <w10:anchorlock/>
              </v:group>
            </w:pict>
          </mc:Fallback>
        </mc:AlternateContent>
      </w:r>
    </w:p>
    <w:p w14:paraId="082B64BE" w14:textId="65D74A73" w:rsidR="009F6BB6" w:rsidRPr="00857C38" w:rsidRDefault="0025173D" w:rsidP="009C39F0">
      <w:pPr>
        <w:pStyle w:val="Legenda"/>
        <w:jc w:val="center"/>
        <w:rPr>
          <w:rFonts w:cs="Calibri"/>
          <w:lang w:val="pt-PT"/>
        </w:rPr>
      </w:pPr>
      <w:proofErr w:type="spellStart"/>
      <w:r>
        <w:t>Figura</w:t>
      </w:r>
      <w:proofErr w:type="spellEnd"/>
      <w:r>
        <w:t xml:space="preserve"> </w:t>
      </w:r>
      <w:r w:rsidR="00DF682F">
        <w:fldChar w:fldCharType="begin"/>
      </w:r>
      <w:r w:rsidR="00DF682F">
        <w:instrText xml:space="preserve"> SEQ Figura \* ARABIC </w:instrText>
      </w:r>
      <w:r w:rsidR="00DF682F">
        <w:fldChar w:fldCharType="separate"/>
      </w:r>
      <w:r w:rsidR="00432474">
        <w:rPr>
          <w:noProof/>
        </w:rPr>
        <w:t>17</w:t>
      </w:r>
      <w:r w:rsidR="00DF682F">
        <w:rPr>
          <w:noProof/>
        </w:rPr>
        <w:fldChar w:fldCharType="end"/>
      </w:r>
      <w:r>
        <w:t xml:space="preserve"> - </w:t>
      </w:r>
      <w:proofErr w:type="spellStart"/>
      <w:r w:rsidRPr="008E37CA">
        <w:t>Matriz</w:t>
      </w:r>
      <w:proofErr w:type="spellEnd"/>
      <w:r w:rsidRPr="008E37CA">
        <w:t xml:space="preserve"> de Confusão</w:t>
      </w:r>
    </w:p>
    <w:p w14:paraId="08062D9E" w14:textId="34A76100" w:rsidR="00E25774" w:rsidRPr="000B5BAC" w:rsidRDefault="004F6DCB" w:rsidP="000B5BAC">
      <w:pPr>
        <w:pStyle w:val="03NORMAL"/>
      </w:pPr>
      <w:r w:rsidRPr="000B5BAC">
        <w:t>Finalmente, as Figuras 4.7 e 4.8 apresentam a matriz de confusão absoluta e normalizada. Nota</w:t>
      </w:r>
      <w:r w:rsidRPr="000B5BAC">
        <w:noBreakHyphen/>
        <w:t xml:space="preserve">se forte confusão entre </w:t>
      </w:r>
      <w:proofErr w:type="spellStart"/>
      <w:r w:rsidRPr="000B5BAC">
        <w:rPr>
          <w:i/>
          <w:iCs/>
        </w:rPr>
        <w:t>Consolidation</w:t>
      </w:r>
      <w:proofErr w:type="spellEnd"/>
      <w:r w:rsidRPr="000B5BAC">
        <w:t xml:space="preserve"> e </w:t>
      </w:r>
      <w:proofErr w:type="spellStart"/>
      <w:r w:rsidRPr="000B5BAC">
        <w:rPr>
          <w:i/>
          <w:iCs/>
        </w:rPr>
        <w:t>Effusion</w:t>
      </w:r>
      <w:proofErr w:type="spellEnd"/>
      <w:r w:rsidRPr="000B5BAC">
        <w:t xml:space="preserve"> (25 casos), patologias cujas opacidades podem ser </w:t>
      </w:r>
      <w:r w:rsidR="00DF682F">
        <w:t>adjacentes</w:t>
      </w:r>
      <w:r w:rsidRPr="000B5BAC">
        <w:t xml:space="preserve">. O modelo classifica </w:t>
      </w:r>
      <w:r w:rsidR="000B5BAC" w:rsidRPr="000B5BAC">
        <w:t>corretamente</w:t>
      </w:r>
      <w:r w:rsidRPr="000B5BAC">
        <w:t xml:space="preserve"> 45 % dos casos de </w:t>
      </w:r>
      <w:proofErr w:type="spellStart"/>
      <w:proofErr w:type="gramStart"/>
      <w:r w:rsidRPr="000B5BAC">
        <w:rPr>
          <w:i/>
          <w:iCs/>
        </w:rPr>
        <w:t>Atelectasis</w:t>
      </w:r>
      <w:proofErr w:type="spellEnd"/>
      <w:proofErr w:type="gramEnd"/>
      <w:r w:rsidRPr="000B5BAC">
        <w:t xml:space="preserve"> mas confunde</w:t>
      </w:r>
      <w:r w:rsidRPr="000B5BAC">
        <w:noBreakHyphen/>
        <w:t xml:space="preserve">os com </w:t>
      </w:r>
      <w:proofErr w:type="spellStart"/>
      <w:r w:rsidRPr="000B5BAC">
        <w:rPr>
          <w:i/>
          <w:iCs/>
        </w:rPr>
        <w:t>Consolidation</w:t>
      </w:r>
      <w:proofErr w:type="spellEnd"/>
      <w:r w:rsidRPr="000B5BAC">
        <w:t xml:space="preserve"> em 2 % das vezes. A linha ‘</w:t>
      </w:r>
      <w:r w:rsidRPr="00DF682F">
        <w:rPr>
          <w:i/>
          <w:iCs/>
        </w:rPr>
        <w:t>background’</w:t>
      </w:r>
      <w:r w:rsidRPr="000B5BAC">
        <w:t xml:space="preserve"> revela ainda alguns falsos positivos residuais em áreas sem lesão (coluna &lt;10 % em média). Estes padrões indicam onde um balanceamento por classe ou um limiar específico poderiam mitigar erros.</w:t>
      </w:r>
    </w:p>
    <w:p w14:paraId="3DE746E8" w14:textId="0580454B" w:rsidR="00E25774" w:rsidRPr="00E25774" w:rsidRDefault="00E25774" w:rsidP="002113FA">
      <w:pPr>
        <w:pStyle w:val="06TITULOCAPITULO"/>
        <w:numPr>
          <w:ilvl w:val="0"/>
          <w:numId w:val="7"/>
        </w:numPr>
        <w:outlineLvl w:val="0"/>
      </w:pPr>
      <w:bookmarkStart w:id="17" w:name="_Toc202733061"/>
      <w:r w:rsidRPr="00E25774">
        <w:lastRenderedPageBreak/>
        <w:t>Conclusões e Trabalho Futuro</w:t>
      </w:r>
      <w:bookmarkEnd w:id="17"/>
    </w:p>
    <w:p w14:paraId="6C980CB8" w14:textId="4F1D42BF" w:rsidR="00E25774" w:rsidRPr="00E25774" w:rsidRDefault="00E25774" w:rsidP="002113FA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</w:rPr>
      </w:pPr>
      <w:bookmarkStart w:id="18" w:name="_Toc202733062"/>
      <w:r w:rsidRPr="002113FA">
        <w:rPr>
          <w:rFonts w:ascii="Calibri" w:hAnsi="Calibri" w:cs="Calibri"/>
          <w:lang w:val="en-GB"/>
        </w:rPr>
        <w:t>Conclusões</w:t>
      </w:r>
      <w:bookmarkEnd w:id="18"/>
    </w:p>
    <w:p w14:paraId="74E86919" w14:textId="384A3637" w:rsidR="00E25774" w:rsidRPr="00E25774" w:rsidRDefault="00E25774" w:rsidP="00DF682F">
      <w:pPr>
        <w:pStyle w:val="03NORMAL"/>
      </w:pPr>
      <w:r w:rsidRPr="00E25774">
        <w:t xml:space="preserve">Este estudo demonstrou que é tecnicamente viável aplicar a </w:t>
      </w:r>
      <w:r w:rsidR="005A42FA" w:rsidRPr="00E25774">
        <w:t>arquitetura</w:t>
      </w:r>
      <w:r w:rsidRPr="00E25774">
        <w:t xml:space="preserve"> </w:t>
      </w:r>
      <w:r w:rsidRPr="00AC0FAB">
        <w:t>YOLOv8</w:t>
      </w:r>
      <w:r w:rsidRPr="00AC0FAB">
        <w:noBreakHyphen/>
        <w:t>s</w:t>
      </w:r>
      <w:r w:rsidRPr="00E25774">
        <w:t xml:space="preserve"> à </w:t>
      </w:r>
      <w:r w:rsidR="005A42FA" w:rsidRPr="00E25774">
        <w:t>deteção</w:t>
      </w:r>
      <w:r w:rsidRPr="00E25774">
        <w:t xml:space="preserve"> simultânea de dez patologias torácicas em radiografias de tórax. O modelo final, </w:t>
      </w:r>
      <w:r w:rsidRPr="00E25774">
        <w:rPr>
          <w:b/>
          <w:bCs/>
        </w:rPr>
        <w:t>y8s_finetune15</w:t>
      </w:r>
      <w:r w:rsidRPr="00E25774">
        <w:t>, treinado em 3 001 imagens e refinado a partir de pesos COCO, alcançou no conjunto de teste (542 imagens):</w:t>
      </w:r>
      <w:r w:rsidR="00AC0FAB">
        <w:t xml:space="preserve"> </w:t>
      </w:r>
      <w:proofErr w:type="spellStart"/>
      <w:r w:rsidRPr="00E25774">
        <w:rPr>
          <w:b/>
          <w:bCs/>
        </w:rPr>
        <w:t>mAP</w:t>
      </w:r>
      <w:proofErr w:type="spellEnd"/>
      <w:r w:rsidRPr="00E25774">
        <w:rPr>
          <w:b/>
          <w:bCs/>
        </w:rPr>
        <w:t>₅₀</w:t>
      </w:r>
      <w:r w:rsidRPr="00E25774">
        <w:rPr>
          <w:b/>
          <w:bCs/>
        </w:rPr>
        <w:noBreakHyphen/>
        <w:t>₉₅ = 0,224</w:t>
      </w:r>
      <w:r w:rsidR="00AC0FAB">
        <w:rPr>
          <w:b/>
          <w:bCs/>
        </w:rPr>
        <w:t xml:space="preserve">, </w:t>
      </w:r>
      <w:proofErr w:type="spellStart"/>
      <w:r w:rsidRPr="00E25774">
        <w:rPr>
          <w:b/>
          <w:bCs/>
        </w:rPr>
        <w:t>mAP</w:t>
      </w:r>
      <w:proofErr w:type="spellEnd"/>
      <w:r w:rsidRPr="00E25774">
        <w:rPr>
          <w:b/>
          <w:bCs/>
        </w:rPr>
        <w:t>₅₀ = 0,442</w:t>
      </w:r>
      <w:r w:rsidR="00AC0FAB">
        <w:rPr>
          <w:b/>
          <w:bCs/>
        </w:rPr>
        <w:t xml:space="preserve">, </w:t>
      </w:r>
      <w:r w:rsidRPr="00E25774">
        <w:rPr>
          <w:b/>
          <w:bCs/>
        </w:rPr>
        <w:t>Sensibilidade = 0,446</w:t>
      </w:r>
      <w:r w:rsidR="00AC0FAB">
        <w:rPr>
          <w:b/>
          <w:bCs/>
        </w:rPr>
        <w:t xml:space="preserve">, </w:t>
      </w:r>
      <w:r w:rsidRPr="00E25774">
        <w:rPr>
          <w:b/>
          <w:bCs/>
        </w:rPr>
        <w:t>Precisão = 0,562</w:t>
      </w:r>
      <w:r w:rsidR="00DF682F">
        <w:rPr>
          <w:b/>
          <w:bCs/>
        </w:rPr>
        <w:t>.</w:t>
      </w:r>
    </w:p>
    <w:p w14:paraId="1314EB09" w14:textId="6BA49479" w:rsidR="00E25774" w:rsidRPr="00E25774" w:rsidRDefault="00E25774" w:rsidP="00DF682F">
      <w:pPr>
        <w:pStyle w:val="03NORMAL"/>
      </w:pPr>
      <w:r w:rsidRPr="00E25774">
        <w:t xml:space="preserve">Em termos operacionais, o modelo ocupa </w:t>
      </w:r>
      <w:r w:rsidRPr="00E25774">
        <w:rPr>
          <w:b/>
          <w:bCs/>
        </w:rPr>
        <w:t>≈ 25 MB</w:t>
      </w:r>
      <w:r w:rsidRPr="00E25774">
        <w:t xml:space="preserve"> e processa uma radiografia em </w:t>
      </w:r>
      <w:r w:rsidRPr="00E25774">
        <w:rPr>
          <w:b/>
          <w:bCs/>
        </w:rPr>
        <w:t>≈ 38 </w:t>
      </w:r>
      <w:proofErr w:type="spellStart"/>
      <w:r w:rsidRPr="00E25774">
        <w:rPr>
          <w:b/>
          <w:bCs/>
        </w:rPr>
        <w:t>ms</w:t>
      </w:r>
      <w:proofErr w:type="spellEnd"/>
      <w:r>
        <w:rPr>
          <w:b/>
          <w:bCs/>
        </w:rPr>
        <w:t>,</w:t>
      </w:r>
      <w:r w:rsidRPr="00E25774">
        <w:t xml:space="preserve"> permitindo triagem </w:t>
      </w:r>
      <w:r w:rsidRPr="00DF682F">
        <w:t>quase em tempo</w:t>
      </w:r>
      <w:r w:rsidRPr="00DF682F">
        <w:noBreakHyphen/>
        <w:t>real.</w:t>
      </w:r>
      <w:r w:rsidRPr="00E25774">
        <w:t xml:space="preserve"> Este desempenho satisfaz o requisito motivado no </w:t>
      </w:r>
      <w:proofErr w:type="spellStart"/>
      <w:r w:rsidRPr="00E25774">
        <w:rPr>
          <w:i/>
          <w:iCs/>
        </w:rPr>
        <w:t>abstract</w:t>
      </w:r>
      <w:proofErr w:type="spellEnd"/>
      <w:r w:rsidRPr="00E25774">
        <w:t>: acelerar a estratificação de doentes na urgência sem depender de hardware de topo. O modelo pode correr em workstations clínicas comuns ou ser integrado em servidores de PACS para pré</w:t>
      </w:r>
      <w:r w:rsidRPr="00E25774">
        <w:noBreakHyphen/>
        <w:t>leitura.</w:t>
      </w:r>
    </w:p>
    <w:p w14:paraId="2489618F" w14:textId="07D0C7FA" w:rsidR="00E25774" w:rsidRPr="00E25774" w:rsidRDefault="00E25774" w:rsidP="00DF682F">
      <w:pPr>
        <w:pStyle w:val="03NORMAL"/>
      </w:pPr>
      <w:r w:rsidRPr="00E25774">
        <w:t xml:space="preserve">A opção por maximizar o </w:t>
      </w:r>
      <w:proofErr w:type="spellStart"/>
      <w:r w:rsidRPr="00E25774">
        <w:rPr>
          <w:i/>
          <w:iCs/>
        </w:rPr>
        <w:t>recall</w:t>
      </w:r>
      <w:proofErr w:type="spellEnd"/>
      <w:r w:rsidRPr="00E25774">
        <w:t xml:space="preserve"> (sensibilidade) – mesmo à custa de alguma precisão – alinha</w:t>
      </w:r>
      <w:r w:rsidRPr="00E25774">
        <w:noBreakHyphen/>
        <w:t xml:space="preserve">se com a prioridade clínica de reduzir falsos negativos. </w:t>
      </w:r>
      <w:r w:rsidR="000B5BAC">
        <w:t xml:space="preserve">Mantendo </w:t>
      </w:r>
      <w:r w:rsidR="000B5BAC" w:rsidRPr="00E25774">
        <w:t>o</w:t>
      </w:r>
      <w:r w:rsidRPr="00E25774">
        <w:t xml:space="preserve"> número de falsos positivos num nível que se mostrou </w:t>
      </w:r>
      <w:proofErr w:type="spellStart"/>
      <w:r w:rsidRPr="00E25774">
        <w:t>gerível</w:t>
      </w:r>
      <w:proofErr w:type="spellEnd"/>
      <w:r w:rsidRPr="00E25774">
        <w:t xml:space="preserve"> na prática (≈ 0,44), viabilizando a revisão dos achados pelo radiologista.</w:t>
      </w:r>
    </w:p>
    <w:p w14:paraId="035EE7B6" w14:textId="6C5948C9" w:rsidR="00E25774" w:rsidRPr="00E25774" w:rsidRDefault="00E25774" w:rsidP="00DF682F">
      <w:pPr>
        <w:pStyle w:val="03NORMAL"/>
      </w:pPr>
      <w:r w:rsidRPr="00E25774">
        <w:t xml:space="preserve">Experiências com modelos maiores </w:t>
      </w:r>
      <w:r w:rsidRPr="00DF682F">
        <w:t>(YOLOv8</w:t>
      </w:r>
      <w:r w:rsidRPr="00DF682F">
        <w:noBreakHyphen/>
        <w:t xml:space="preserve">m) </w:t>
      </w:r>
      <w:r w:rsidRPr="00E25774">
        <w:t xml:space="preserve">ou </w:t>
      </w:r>
      <w:proofErr w:type="spellStart"/>
      <w:r w:rsidRPr="00E25774">
        <w:rPr>
          <w:i/>
          <w:iCs/>
        </w:rPr>
        <w:t>augmentations</w:t>
      </w:r>
      <w:proofErr w:type="spellEnd"/>
      <w:r w:rsidRPr="00E25774">
        <w:t xml:space="preserve"> agressivas não resultaram em ganhos substanciais, evidenciando que, para o tamanho </w:t>
      </w:r>
      <w:r w:rsidR="00DF682F" w:rsidRPr="00E25774">
        <w:t>atual</w:t>
      </w:r>
      <w:r w:rsidRPr="00E25774">
        <w:t xml:space="preserve"> do </w:t>
      </w:r>
      <w:proofErr w:type="spellStart"/>
      <w:r w:rsidRPr="00DF682F">
        <w:rPr>
          <w:i/>
          <w:iCs/>
        </w:rPr>
        <w:t>dataset</w:t>
      </w:r>
      <w:proofErr w:type="spellEnd"/>
      <w:r w:rsidRPr="00E25774">
        <w:t xml:space="preserve">, </w:t>
      </w:r>
      <w:r w:rsidR="00DF682F" w:rsidRPr="00E25774">
        <w:t>arquiteturas</w:t>
      </w:r>
      <w:r w:rsidRPr="00E25774">
        <w:t xml:space="preserve"> compactas e ajustes de </w:t>
      </w:r>
      <w:proofErr w:type="spellStart"/>
      <w:r w:rsidRPr="00E25774">
        <w:t>hiper</w:t>
      </w:r>
      <w:r w:rsidRPr="00E25774">
        <w:noBreakHyphen/>
        <w:t>parâmetros</w:t>
      </w:r>
      <w:proofErr w:type="spellEnd"/>
      <w:r w:rsidRPr="00E25774">
        <w:t xml:space="preserve"> cuidadosos são mais eficazes.</w:t>
      </w:r>
    </w:p>
    <w:p w14:paraId="6AEBF2C1" w14:textId="51C9B3F1" w:rsidR="00E25774" w:rsidRPr="002113FA" w:rsidRDefault="00E25774" w:rsidP="002113FA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  <w:lang w:val="en-GB"/>
        </w:rPr>
      </w:pPr>
      <w:bookmarkStart w:id="19" w:name="_Toc202733063"/>
      <w:r w:rsidRPr="002113FA">
        <w:rPr>
          <w:rFonts w:ascii="Calibri" w:hAnsi="Calibri" w:cs="Calibri"/>
          <w:lang w:val="en-GB"/>
        </w:rPr>
        <w:t>Limitações</w:t>
      </w:r>
      <w:bookmarkEnd w:id="19"/>
    </w:p>
    <w:p w14:paraId="78CCB472" w14:textId="77777777" w:rsidR="00E25774" w:rsidRPr="00E25774" w:rsidRDefault="00E25774">
      <w:pPr>
        <w:numPr>
          <w:ilvl w:val="0"/>
          <w:numId w:val="5"/>
        </w:numPr>
        <w:rPr>
          <w:rFonts w:cs="Calibri"/>
          <w:lang w:val="pt-PT"/>
        </w:rPr>
      </w:pPr>
      <w:proofErr w:type="spellStart"/>
      <w:r w:rsidRPr="00E25774">
        <w:rPr>
          <w:rFonts w:cs="Calibri"/>
          <w:b/>
          <w:bCs/>
          <w:lang w:val="pt-PT"/>
        </w:rPr>
        <w:t>Desbalanceamento</w:t>
      </w:r>
      <w:proofErr w:type="spellEnd"/>
      <w:r w:rsidRPr="00E25774">
        <w:rPr>
          <w:rFonts w:cs="Calibri"/>
          <w:b/>
          <w:bCs/>
          <w:lang w:val="pt-PT"/>
        </w:rPr>
        <w:t xml:space="preserve"> de classes raras</w:t>
      </w:r>
      <w:r w:rsidRPr="00E25774">
        <w:rPr>
          <w:rFonts w:cs="Calibri"/>
          <w:lang w:val="pt-PT"/>
        </w:rPr>
        <w:t xml:space="preserve"> – patologias como </w:t>
      </w:r>
      <w:proofErr w:type="spellStart"/>
      <w:r w:rsidRPr="00E25774">
        <w:rPr>
          <w:rFonts w:cs="Calibri"/>
          <w:i/>
          <w:iCs/>
          <w:lang w:val="pt-PT"/>
        </w:rPr>
        <w:t>Mass</w:t>
      </w:r>
      <w:proofErr w:type="spellEnd"/>
      <w:r w:rsidRPr="00E25774">
        <w:rPr>
          <w:rFonts w:cs="Calibri"/>
          <w:lang w:val="pt-PT"/>
        </w:rPr>
        <w:t xml:space="preserve"> e </w:t>
      </w:r>
      <w:proofErr w:type="spellStart"/>
      <w:r w:rsidRPr="00E25774">
        <w:rPr>
          <w:rFonts w:cs="Calibri"/>
          <w:i/>
          <w:iCs/>
          <w:lang w:val="pt-PT"/>
        </w:rPr>
        <w:t>Pneumothorax</w:t>
      </w:r>
      <w:proofErr w:type="spellEnd"/>
      <w:r w:rsidRPr="00E25774">
        <w:rPr>
          <w:rFonts w:cs="Calibri"/>
          <w:lang w:val="pt-PT"/>
        </w:rPr>
        <w:t xml:space="preserve"> (&lt; 200 instâncias) continuam com desempenho insatisfatório.</w:t>
      </w:r>
    </w:p>
    <w:p w14:paraId="300188D7" w14:textId="54FD2A74" w:rsidR="00E25774" w:rsidRPr="00E25774" w:rsidRDefault="00E25774" w:rsidP="002B6CC3">
      <w:pPr>
        <w:numPr>
          <w:ilvl w:val="0"/>
          <w:numId w:val="5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 xml:space="preserve">Tamanho do </w:t>
      </w:r>
      <w:proofErr w:type="spellStart"/>
      <w:r w:rsidRPr="00E25774">
        <w:rPr>
          <w:rFonts w:cs="Calibri"/>
          <w:b/>
          <w:bCs/>
          <w:lang w:val="pt-PT"/>
        </w:rPr>
        <w:t>dataset</w:t>
      </w:r>
      <w:proofErr w:type="spellEnd"/>
      <w:r w:rsidRPr="00E25774">
        <w:rPr>
          <w:rFonts w:cs="Calibri"/>
          <w:lang w:val="pt-PT"/>
        </w:rPr>
        <w:t xml:space="preserve"> – 3 001 imagens de treino limitam o potencial de </w:t>
      </w:r>
      <w:r w:rsidR="002B6CC3" w:rsidRPr="00E25774">
        <w:rPr>
          <w:rFonts w:cs="Calibri"/>
          <w:lang w:val="pt-PT"/>
        </w:rPr>
        <w:t>arquiteturas</w:t>
      </w:r>
      <w:r w:rsidRPr="00E25774">
        <w:rPr>
          <w:rFonts w:cs="Calibri"/>
          <w:lang w:val="pt-PT"/>
        </w:rPr>
        <w:t xml:space="preserve"> maiores e de </w:t>
      </w:r>
      <w:r w:rsidRPr="00E25774">
        <w:rPr>
          <w:rFonts w:cs="Calibri"/>
          <w:i/>
          <w:iCs/>
          <w:lang w:val="pt-PT"/>
        </w:rPr>
        <w:t xml:space="preserve">data </w:t>
      </w:r>
      <w:proofErr w:type="spellStart"/>
      <w:r w:rsidRPr="00E25774">
        <w:rPr>
          <w:rFonts w:cs="Calibri"/>
          <w:i/>
          <w:iCs/>
          <w:lang w:val="pt-PT"/>
        </w:rPr>
        <w:t>augmentation</w:t>
      </w:r>
      <w:proofErr w:type="spellEnd"/>
      <w:r w:rsidRPr="00E25774">
        <w:rPr>
          <w:rFonts w:cs="Calibri"/>
          <w:lang w:val="pt-PT"/>
        </w:rPr>
        <w:t xml:space="preserve"> pesada.</w:t>
      </w:r>
    </w:p>
    <w:p w14:paraId="45EB614B" w14:textId="77777777" w:rsidR="00E25774" w:rsidRPr="00E25774" w:rsidRDefault="00E25774">
      <w:pPr>
        <w:numPr>
          <w:ilvl w:val="0"/>
          <w:numId w:val="5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>Avaliação centrada em caixas</w:t>
      </w:r>
      <w:r w:rsidRPr="00E25774">
        <w:rPr>
          <w:rFonts w:cs="Calibri"/>
          <w:lang w:val="pt-PT"/>
        </w:rPr>
        <w:t xml:space="preserve"> – não foram analisadas métricas por paciente nem impacto clínico </w:t>
      </w:r>
      <w:proofErr w:type="spellStart"/>
      <w:r w:rsidRPr="00E25774">
        <w:rPr>
          <w:rFonts w:cs="Calibri"/>
          <w:lang w:val="pt-PT"/>
        </w:rPr>
        <w:t>directo</w:t>
      </w:r>
      <w:proofErr w:type="spellEnd"/>
      <w:r w:rsidRPr="00E25774">
        <w:rPr>
          <w:rFonts w:cs="Calibri"/>
          <w:lang w:val="pt-PT"/>
        </w:rPr>
        <w:t>.</w:t>
      </w:r>
    </w:p>
    <w:p w14:paraId="72005522" w14:textId="3F8EE658" w:rsidR="00E25774" w:rsidRPr="002113FA" w:rsidRDefault="00E25774" w:rsidP="002113FA">
      <w:pPr>
        <w:pStyle w:val="07SECCAO"/>
        <w:numPr>
          <w:ilvl w:val="1"/>
          <w:numId w:val="7"/>
        </w:numPr>
        <w:outlineLvl w:val="1"/>
        <w:rPr>
          <w:rFonts w:ascii="Calibri" w:hAnsi="Calibri" w:cs="Calibri"/>
          <w:lang w:val="en-GB"/>
        </w:rPr>
      </w:pPr>
      <w:bookmarkStart w:id="20" w:name="_Toc202733064"/>
      <w:r w:rsidRPr="002113FA">
        <w:rPr>
          <w:rFonts w:ascii="Calibri" w:hAnsi="Calibri" w:cs="Calibri"/>
          <w:lang w:val="en-GB"/>
        </w:rPr>
        <w:t>Trabalho Futuro</w:t>
      </w:r>
      <w:bookmarkEnd w:id="20"/>
    </w:p>
    <w:p w14:paraId="11CEDFDB" w14:textId="77777777" w:rsidR="00E25774" w:rsidRPr="00E25774" w:rsidRDefault="00E25774">
      <w:pPr>
        <w:numPr>
          <w:ilvl w:val="0"/>
          <w:numId w:val="6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>Balanceamento avançado</w:t>
      </w:r>
      <w:r w:rsidRPr="00E25774">
        <w:rPr>
          <w:rFonts w:cs="Calibri"/>
          <w:lang w:val="pt-PT"/>
        </w:rPr>
        <w:t xml:space="preserve"> – testar </w:t>
      </w:r>
      <w:r w:rsidRPr="00E25774">
        <w:rPr>
          <w:rFonts w:cs="Calibri"/>
          <w:i/>
          <w:iCs/>
          <w:lang w:val="pt-PT"/>
        </w:rPr>
        <w:t xml:space="preserve">Focal </w:t>
      </w:r>
      <w:proofErr w:type="spellStart"/>
      <w:r w:rsidRPr="00E25774">
        <w:rPr>
          <w:rFonts w:cs="Calibri"/>
          <w:i/>
          <w:iCs/>
          <w:lang w:val="pt-PT"/>
        </w:rPr>
        <w:t>Loss</w:t>
      </w:r>
      <w:proofErr w:type="spellEnd"/>
      <w:r w:rsidRPr="00E25774">
        <w:rPr>
          <w:rFonts w:cs="Calibri"/>
          <w:lang w:val="pt-PT"/>
        </w:rPr>
        <w:t xml:space="preserve"> ou </w:t>
      </w:r>
      <w:proofErr w:type="spellStart"/>
      <w:r w:rsidRPr="00E25774">
        <w:rPr>
          <w:rFonts w:cs="Calibri"/>
          <w:i/>
          <w:iCs/>
          <w:lang w:val="pt-PT"/>
        </w:rPr>
        <w:t>Class</w:t>
      </w:r>
      <w:r w:rsidRPr="00E25774">
        <w:rPr>
          <w:rFonts w:cs="Calibri"/>
          <w:i/>
          <w:iCs/>
          <w:lang w:val="pt-PT"/>
        </w:rPr>
        <w:noBreakHyphen/>
        <w:t>Balanced</w:t>
      </w:r>
      <w:proofErr w:type="spellEnd"/>
      <w:r w:rsidRPr="00E25774">
        <w:rPr>
          <w:rFonts w:cs="Calibri"/>
          <w:i/>
          <w:iCs/>
          <w:lang w:val="pt-PT"/>
        </w:rPr>
        <w:t xml:space="preserve"> </w:t>
      </w:r>
      <w:proofErr w:type="spellStart"/>
      <w:r w:rsidRPr="00E25774">
        <w:rPr>
          <w:rFonts w:cs="Calibri"/>
          <w:i/>
          <w:iCs/>
          <w:lang w:val="pt-PT"/>
        </w:rPr>
        <w:t>Loss</w:t>
      </w:r>
      <w:proofErr w:type="spellEnd"/>
      <w:r w:rsidRPr="00E25774">
        <w:rPr>
          <w:rFonts w:cs="Calibri"/>
          <w:lang w:val="pt-PT"/>
        </w:rPr>
        <w:t xml:space="preserve"> e </w:t>
      </w:r>
      <w:proofErr w:type="spellStart"/>
      <w:r w:rsidRPr="00E25774">
        <w:rPr>
          <w:rFonts w:cs="Calibri"/>
          <w:i/>
          <w:iCs/>
          <w:lang w:val="pt-PT"/>
        </w:rPr>
        <w:t>oversampling</w:t>
      </w:r>
      <w:proofErr w:type="spellEnd"/>
      <w:r w:rsidRPr="00E25774">
        <w:rPr>
          <w:rFonts w:cs="Calibri"/>
          <w:lang w:val="pt-PT"/>
        </w:rPr>
        <w:t xml:space="preserve"> das classes minoritárias.</w:t>
      </w:r>
    </w:p>
    <w:p w14:paraId="486E9A9E" w14:textId="77777777" w:rsidR="00E25774" w:rsidRPr="00E25774" w:rsidRDefault="00E25774">
      <w:pPr>
        <w:numPr>
          <w:ilvl w:val="0"/>
          <w:numId w:val="6"/>
        </w:numPr>
        <w:rPr>
          <w:rFonts w:cs="Calibri"/>
          <w:lang w:val="pt-PT"/>
        </w:rPr>
      </w:pPr>
      <w:r w:rsidRPr="00E25774">
        <w:rPr>
          <w:rFonts w:cs="Calibri"/>
          <w:b/>
          <w:bCs/>
          <w:lang w:val="pt-PT"/>
        </w:rPr>
        <w:t xml:space="preserve">Aprendizagem </w:t>
      </w:r>
      <w:proofErr w:type="spellStart"/>
      <w:r w:rsidRPr="00E25774">
        <w:rPr>
          <w:rFonts w:cs="Calibri"/>
          <w:b/>
          <w:bCs/>
          <w:lang w:val="pt-PT"/>
        </w:rPr>
        <w:t>semissupervisionada</w:t>
      </w:r>
      <w:proofErr w:type="spellEnd"/>
      <w:r w:rsidRPr="00E25774">
        <w:rPr>
          <w:rFonts w:cs="Calibri"/>
          <w:lang w:val="pt-PT"/>
        </w:rPr>
        <w:t xml:space="preserve"> – explorar </w:t>
      </w:r>
      <w:proofErr w:type="spellStart"/>
      <w:r w:rsidRPr="00E25774">
        <w:rPr>
          <w:rFonts w:cs="Calibri"/>
          <w:i/>
          <w:iCs/>
          <w:lang w:val="pt-PT"/>
        </w:rPr>
        <w:t>pseudo</w:t>
      </w:r>
      <w:r w:rsidRPr="00E25774">
        <w:rPr>
          <w:rFonts w:cs="Calibri"/>
          <w:i/>
          <w:iCs/>
          <w:lang w:val="pt-PT"/>
        </w:rPr>
        <w:noBreakHyphen/>
        <w:t>labeling</w:t>
      </w:r>
      <w:proofErr w:type="spellEnd"/>
      <w:r w:rsidRPr="00E25774">
        <w:rPr>
          <w:rFonts w:cs="Calibri"/>
          <w:lang w:val="pt-PT"/>
        </w:rPr>
        <w:t xml:space="preserve"> em radiografias não anotadas para ampliar o corpus </w:t>
      </w:r>
      <w:proofErr w:type="spellStart"/>
      <w:r w:rsidRPr="00E25774">
        <w:rPr>
          <w:rFonts w:cs="Calibri"/>
          <w:lang w:val="pt-PT"/>
        </w:rPr>
        <w:t>efectivo</w:t>
      </w:r>
      <w:proofErr w:type="spellEnd"/>
      <w:r w:rsidRPr="00E25774">
        <w:rPr>
          <w:rFonts w:cs="Calibri"/>
          <w:lang w:val="pt-PT"/>
        </w:rPr>
        <w:t>.</w:t>
      </w:r>
    </w:p>
    <w:p w14:paraId="0FDC6666" w14:textId="15510656" w:rsidR="00DF682F" w:rsidRDefault="00E25774" w:rsidP="00DF682F">
      <w:pPr>
        <w:numPr>
          <w:ilvl w:val="0"/>
          <w:numId w:val="6"/>
        </w:numPr>
        <w:rPr>
          <w:rFonts w:cstheme="minorHAnsi"/>
          <w:b/>
          <w:sz w:val="32"/>
          <w:szCs w:val="32"/>
          <w:lang w:val="pt-PT"/>
        </w:rPr>
      </w:pPr>
      <w:r w:rsidRPr="00E25774">
        <w:rPr>
          <w:rFonts w:cs="Calibri"/>
          <w:b/>
          <w:bCs/>
          <w:lang w:val="pt-PT"/>
        </w:rPr>
        <w:t>Modelos explicáveis</w:t>
      </w:r>
      <w:r w:rsidRPr="00E25774">
        <w:rPr>
          <w:rFonts w:cs="Calibri"/>
          <w:lang w:val="pt-PT"/>
        </w:rPr>
        <w:t xml:space="preserve"> – integrar técnicas </w:t>
      </w:r>
      <w:proofErr w:type="spellStart"/>
      <w:r w:rsidRPr="00E25774">
        <w:rPr>
          <w:rFonts w:cs="Calibri"/>
          <w:i/>
          <w:iCs/>
          <w:lang w:val="pt-PT"/>
        </w:rPr>
        <w:t>Grad</w:t>
      </w:r>
      <w:proofErr w:type="spellEnd"/>
      <w:r w:rsidRPr="00E25774">
        <w:rPr>
          <w:rFonts w:cs="Calibri"/>
          <w:i/>
          <w:iCs/>
          <w:lang w:val="pt-PT"/>
        </w:rPr>
        <w:noBreakHyphen/>
        <w:t>CAM</w:t>
      </w:r>
      <w:r w:rsidRPr="00E25774">
        <w:rPr>
          <w:rFonts w:cs="Calibri"/>
          <w:lang w:val="pt-PT"/>
        </w:rPr>
        <w:t xml:space="preserve"> ou </w:t>
      </w:r>
      <w:r w:rsidRPr="00E25774">
        <w:rPr>
          <w:rFonts w:cs="Calibri"/>
          <w:i/>
          <w:iCs/>
          <w:lang w:val="pt-PT"/>
        </w:rPr>
        <w:t>SHAP</w:t>
      </w:r>
      <w:r w:rsidRPr="00E25774">
        <w:rPr>
          <w:rFonts w:cs="Calibri"/>
          <w:lang w:val="pt-PT"/>
        </w:rPr>
        <w:t xml:space="preserve"> para evidenciar regiões de decisão, aumentando a confiança do utilizador.</w:t>
      </w:r>
      <w:r w:rsidR="00DF682F" w:rsidRPr="002D0F1D">
        <w:rPr>
          <w:lang w:val="pt-PT"/>
        </w:rPr>
        <w:br w:type="page"/>
      </w:r>
    </w:p>
    <w:p w14:paraId="01928FEF" w14:textId="5174FB60" w:rsidR="000063CB" w:rsidRPr="002D0F1D" w:rsidRDefault="000063CB" w:rsidP="000063CB">
      <w:pPr>
        <w:pStyle w:val="02CAPITULOSINICIAISEFINAIS"/>
      </w:pPr>
      <w:r w:rsidRPr="002D0F1D">
        <w:lastRenderedPageBreak/>
        <w:t>Referências Bibliográficas</w:t>
      </w:r>
    </w:p>
    <w:p w14:paraId="6EA87A4C" w14:textId="77777777" w:rsidR="000063CB" w:rsidRPr="002D0F1D" w:rsidRDefault="000063CB" w:rsidP="000063CB">
      <w:pPr>
        <w:pStyle w:val="03NORMAL"/>
      </w:pPr>
    </w:p>
    <w:p w14:paraId="655632AB" w14:textId="05538618" w:rsidR="00AC0FAB" w:rsidRDefault="00AC0FAB" w:rsidP="00AC0FAB">
      <w:pPr>
        <w:pStyle w:val="03NORMAL"/>
        <w:ind w:left="397" w:hanging="397"/>
        <w:rPr>
          <w:lang w:val="en-US"/>
        </w:rPr>
      </w:pPr>
      <w:r w:rsidRPr="007E44EE">
        <w:rPr>
          <w:lang w:val="en-US"/>
        </w:rPr>
        <w:t xml:space="preserve">[1] </w:t>
      </w:r>
      <w:proofErr w:type="spellStart"/>
      <w:r w:rsidRPr="007E44EE">
        <w:rPr>
          <w:lang w:val="en-US"/>
        </w:rPr>
        <w:t>Ultralytics</w:t>
      </w:r>
      <w:proofErr w:type="spellEnd"/>
      <w:r w:rsidRPr="007E44EE">
        <w:rPr>
          <w:lang w:val="en-US"/>
        </w:rPr>
        <w:t>, "Issue #9029: [</w:t>
      </w:r>
      <w:proofErr w:type="spellStart"/>
      <w:r w:rsidRPr="007E44EE">
        <w:rPr>
          <w:lang w:val="en-US"/>
        </w:rPr>
        <w:t>suporte</w:t>
      </w:r>
      <w:proofErr w:type="spellEnd"/>
      <w:r w:rsidRPr="007E44EE">
        <w:rPr>
          <w:lang w:val="en-US"/>
        </w:rPr>
        <w:t xml:space="preserve">/enhancement] </w:t>
      </w:r>
      <w:proofErr w:type="spellStart"/>
      <w:r w:rsidRPr="007E44EE">
        <w:rPr>
          <w:lang w:val="en-US"/>
        </w:rPr>
        <w:t>sobre</w:t>
      </w:r>
      <w:proofErr w:type="spellEnd"/>
      <w:r w:rsidRPr="007E44EE">
        <w:rPr>
          <w:lang w:val="en-US"/>
        </w:rPr>
        <w:t xml:space="preserve"> YOLO Data Augmentation," *GitHub Issues*, 2024. </w:t>
      </w:r>
      <w:r w:rsidRPr="00AC0FAB">
        <w:rPr>
          <w:lang w:val="en-US"/>
        </w:rPr>
        <w:t xml:space="preserve">[Online]. Available: </w:t>
      </w:r>
      <w:hyperlink r:id="rId33" w:history="1">
        <w:r w:rsidR="00083FDB" w:rsidRPr="00CF6294">
          <w:rPr>
            <w:rStyle w:val="Hiperligao"/>
            <w:lang w:val="en-US"/>
          </w:rPr>
          <w:t>https://github.com/ultralytics/ultralytics/issues/9029</w:t>
        </w:r>
      </w:hyperlink>
    </w:p>
    <w:p w14:paraId="34EBCA2A" w14:textId="23066662" w:rsidR="00AC0FAB" w:rsidRDefault="00AC0FAB" w:rsidP="00AC0FAB">
      <w:pPr>
        <w:pStyle w:val="03NORMAL"/>
        <w:ind w:left="397" w:hanging="397"/>
        <w:rPr>
          <w:lang w:val="en-US"/>
        </w:rPr>
      </w:pPr>
      <w:r w:rsidRPr="00AC0FAB">
        <w:rPr>
          <w:lang w:val="en-US"/>
        </w:rPr>
        <w:t xml:space="preserve">[2] </w:t>
      </w:r>
      <w:proofErr w:type="spellStart"/>
      <w:r w:rsidRPr="00AC0FAB">
        <w:rPr>
          <w:lang w:val="en-US"/>
        </w:rPr>
        <w:t>Ultralytics</w:t>
      </w:r>
      <w:proofErr w:type="spellEnd"/>
      <w:r w:rsidRPr="00AC0FAB">
        <w:rPr>
          <w:lang w:val="en-US"/>
        </w:rPr>
        <w:t>, "YOLO Data Augmentation," *</w:t>
      </w:r>
      <w:proofErr w:type="spellStart"/>
      <w:r w:rsidRPr="00AC0FAB">
        <w:rPr>
          <w:lang w:val="en-US"/>
        </w:rPr>
        <w:t>Ultralytics</w:t>
      </w:r>
      <w:proofErr w:type="spellEnd"/>
      <w:r w:rsidRPr="00AC0FAB">
        <w:rPr>
          <w:lang w:val="en-US"/>
        </w:rPr>
        <w:t xml:space="preserve"> Documentation*, 2024. [Online]. Available: </w:t>
      </w:r>
      <w:hyperlink r:id="rId34" w:history="1">
        <w:r w:rsidR="00083FDB" w:rsidRPr="00CF6294">
          <w:rPr>
            <w:rStyle w:val="Hiperligao"/>
            <w:lang w:val="en-US"/>
          </w:rPr>
          <w:t>https://docs.ultralytics.com/guides/yolo-data-augmentation</w:t>
        </w:r>
      </w:hyperlink>
    </w:p>
    <w:p w14:paraId="1B79AD4A" w14:textId="0FF8A9CB" w:rsidR="00AC0FAB" w:rsidRDefault="00AC0FAB" w:rsidP="00AC0FAB">
      <w:pPr>
        <w:pStyle w:val="03NORMAL"/>
        <w:ind w:left="397" w:hanging="397"/>
        <w:rPr>
          <w:lang w:val="en-US"/>
        </w:rPr>
      </w:pPr>
      <w:r w:rsidRPr="002D0F1D">
        <w:rPr>
          <w:lang w:val="en-US"/>
        </w:rPr>
        <w:t xml:space="preserve">[3] Ultralytics, "Adam Optimizer," *Ultralytics Glossary*, 2024. </w:t>
      </w:r>
      <w:r w:rsidRPr="00AC0FAB">
        <w:rPr>
          <w:lang w:val="en-US"/>
        </w:rPr>
        <w:t xml:space="preserve">[Online]. Available: </w:t>
      </w:r>
      <w:hyperlink r:id="rId35" w:history="1">
        <w:r w:rsidR="00083FDB" w:rsidRPr="00CF6294">
          <w:rPr>
            <w:rStyle w:val="Hiperligao"/>
            <w:lang w:val="en-US"/>
          </w:rPr>
          <w:t>https://www.ultralytics.com/glossary/adam-optimizer</w:t>
        </w:r>
      </w:hyperlink>
    </w:p>
    <w:p w14:paraId="75BD696D" w14:textId="7004BE13" w:rsidR="00AC0FAB" w:rsidRDefault="00AC0FAB" w:rsidP="00AC0FAB">
      <w:pPr>
        <w:pStyle w:val="03NORMAL"/>
        <w:ind w:left="397" w:hanging="397"/>
        <w:rPr>
          <w:lang w:val="en-US"/>
        </w:rPr>
      </w:pPr>
      <w:r w:rsidRPr="00AC0FAB">
        <w:rPr>
          <w:lang w:val="en-US"/>
        </w:rPr>
        <w:t xml:space="preserve">[4] </w:t>
      </w:r>
      <w:proofErr w:type="spellStart"/>
      <w:r w:rsidRPr="00AC0FAB">
        <w:rPr>
          <w:lang w:val="en-US"/>
        </w:rPr>
        <w:t>Mathurinache</w:t>
      </w:r>
      <w:proofErr w:type="spellEnd"/>
      <w:r w:rsidRPr="00AC0FAB">
        <w:rPr>
          <w:lang w:val="en-US"/>
        </w:rPr>
        <w:t>, "</w:t>
      </w:r>
      <w:proofErr w:type="spellStart"/>
      <w:r w:rsidRPr="00AC0FAB">
        <w:rPr>
          <w:lang w:val="en-US"/>
        </w:rPr>
        <w:t>ChestXDet</w:t>
      </w:r>
      <w:proofErr w:type="spellEnd"/>
      <w:r w:rsidRPr="00AC0FAB">
        <w:rPr>
          <w:lang w:val="en-US"/>
        </w:rPr>
        <w:t xml:space="preserve"> Dataset," *Kaggle*, 2023. [Online]. Available: </w:t>
      </w:r>
      <w:hyperlink r:id="rId36" w:history="1">
        <w:r w:rsidR="00083FDB" w:rsidRPr="00CF6294">
          <w:rPr>
            <w:rStyle w:val="Hiperligao"/>
            <w:lang w:val="en-US"/>
          </w:rPr>
          <w:t>https://www.kaggle.com/datasets/mathurinache/chestxdetdataset</w:t>
        </w:r>
      </w:hyperlink>
    </w:p>
    <w:p w14:paraId="616E20CD" w14:textId="06811A2D" w:rsidR="00D61EFA" w:rsidRDefault="00AC0FAB" w:rsidP="00AC0FAB">
      <w:pPr>
        <w:pStyle w:val="03NORMAL"/>
        <w:ind w:left="397" w:hanging="397"/>
        <w:rPr>
          <w:lang w:val="en-US"/>
        </w:rPr>
      </w:pPr>
      <w:r w:rsidRPr="00AC0FAB">
        <w:rPr>
          <w:lang w:val="en-US"/>
        </w:rPr>
        <w:t xml:space="preserve">[5] GE HealthCare, "Helping ease a health system under stress with X-ray AI," *GE HealthCare Insights*, 2023. [Online]. Available: </w:t>
      </w:r>
      <w:hyperlink r:id="rId37" w:history="1">
        <w:r w:rsidR="00083FDB" w:rsidRPr="00CF6294">
          <w:rPr>
            <w:rStyle w:val="Hiperligao"/>
            <w:lang w:val="en-US"/>
          </w:rPr>
          <w:t>https://www.gehealthcare.co.uk/insights/article/helping-ease-a-health-system-under-stress-with-xray-ai</w:t>
        </w:r>
      </w:hyperlink>
    </w:p>
    <w:p w14:paraId="398A9AFA" w14:textId="26AEC4CE" w:rsidR="00083FDB" w:rsidRPr="00D61EFA" w:rsidRDefault="00083FDB" w:rsidP="00AC0FAB">
      <w:pPr>
        <w:pStyle w:val="03NORMAL"/>
        <w:ind w:left="397" w:hanging="397"/>
        <w:rPr>
          <w:lang w:val="en-US"/>
        </w:rPr>
      </w:pPr>
      <w:r w:rsidRPr="00083FDB">
        <w:rPr>
          <w:lang w:val="en-GB"/>
        </w:rPr>
        <w:t xml:space="preserve">[6] A. </w:t>
      </w:r>
      <w:proofErr w:type="spellStart"/>
      <w:r w:rsidRPr="00083FDB">
        <w:rPr>
          <w:lang w:val="en-GB"/>
        </w:rPr>
        <w:t>Bochkovskiy</w:t>
      </w:r>
      <w:proofErr w:type="spellEnd"/>
      <w:r w:rsidRPr="00083FDB">
        <w:rPr>
          <w:lang w:val="en-GB"/>
        </w:rPr>
        <w:t xml:space="preserve">, C.-Y. Wang, and H.-Y. M. Liao, “YOLOv4: Optimal Speed and Accuracy of Object Detection,” </w:t>
      </w:r>
      <w:proofErr w:type="spellStart"/>
      <w:r w:rsidRPr="00083FDB">
        <w:rPr>
          <w:i/>
          <w:iCs/>
          <w:lang w:val="en-GB"/>
        </w:rPr>
        <w:t>arXiv</w:t>
      </w:r>
      <w:proofErr w:type="spellEnd"/>
      <w:r w:rsidRPr="00083FDB">
        <w:rPr>
          <w:i/>
          <w:iCs/>
          <w:lang w:val="en-GB"/>
        </w:rPr>
        <w:t xml:space="preserve"> preprint arXiv:2006.10550</w:t>
      </w:r>
      <w:r w:rsidRPr="00083FDB">
        <w:rPr>
          <w:lang w:val="en-GB"/>
        </w:rPr>
        <w:t xml:space="preserve">, 2020. [Online]. Available: </w:t>
      </w:r>
      <w:hyperlink r:id="rId38" w:tgtFrame="_new" w:history="1">
        <w:r w:rsidRPr="00083FDB">
          <w:rPr>
            <w:rStyle w:val="Hiperligao"/>
            <w:lang w:val="en-GB"/>
          </w:rPr>
          <w:t>https://arxiv.org/abs/2006.10550</w:t>
        </w:r>
      </w:hyperlink>
    </w:p>
    <w:sectPr w:rsidR="00083FDB" w:rsidRPr="00D61EFA" w:rsidSect="00FE62A8">
      <w:footerReference w:type="default" r:id="rId39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CDA7F5" w14:textId="77777777" w:rsidR="00D5139C" w:rsidRDefault="00D5139C" w:rsidP="004D4AAF">
      <w:pPr>
        <w:spacing w:after="0" w:line="240" w:lineRule="auto"/>
      </w:pPr>
      <w:r>
        <w:separator/>
      </w:r>
    </w:p>
  </w:endnote>
  <w:endnote w:type="continuationSeparator" w:id="0">
    <w:p w14:paraId="24C46E76" w14:textId="77777777" w:rsidR="00D5139C" w:rsidRDefault="00D5139C" w:rsidP="004D4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ontserrat Bold">
    <w:altName w:val="Montserrat"/>
    <w:charset w:val="4D"/>
    <w:family w:val="auto"/>
    <w:pitch w:val="variable"/>
    <w:sig w:usb0="2000020F" w:usb1="00000003" w:usb2="00000000" w:usb3="00000000" w:csb0="00000197" w:csb1="00000000"/>
  </w:font>
  <w:font w:name="Montserrat Regular">
    <w:altName w:val="Montserrat"/>
    <w:charset w:val="4D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11601866"/>
      <w:docPartObj>
        <w:docPartGallery w:val="Page Numbers (Bottom of Page)"/>
        <w:docPartUnique/>
      </w:docPartObj>
    </w:sdtPr>
    <w:sdtContent>
      <w:p w14:paraId="45A259B5" w14:textId="30406F80" w:rsidR="00FE62A8" w:rsidRDefault="00FE62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14E7218A" w14:textId="77777777" w:rsidR="00FE62A8" w:rsidRDefault="00FE62A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32619011"/>
      <w:docPartObj>
        <w:docPartGallery w:val="Page Numbers (Bottom of Page)"/>
        <w:docPartUnique/>
      </w:docPartObj>
    </w:sdtPr>
    <w:sdtContent>
      <w:p w14:paraId="7C4F23B3" w14:textId="7A274396" w:rsidR="00FE62A8" w:rsidRDefault="00FE62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6A17B53A" w14:textId="77777777" w:rsidR="00444F0F" w:rsidRDefault="00444F0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0E1083" w14:textId="77777777" w:rsidR="00FE62A8" w:rsidRDefault="00FE62A8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4964121"/>
      <w:docPartObj>
        <w:docPartGallery w:val="Page Numbers (Bottom of Page)"/>
        <w:docPartUnique/>
      </w:docPartObj>
    </w:sdtPr>
    <w:sdtContent>
      <w:p w14:paraId="2ED1B69E" w14:textId="77777777" w:rsidR="00FE62A8" w:rsidRDefault="00FE62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3E57A876" w14:textId="77777777" w:rsidR="00FE62A8" w:rsidRDefault="00FE62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DD006E" w14:textId="77777777" w:rsidR="00D5139C" w:rsidRDefault="00D5139C" w:rsidP="004D4AAF">
      <w:pPr>
        <w:spacing w:after="0" w:line="240" w:lineRule="auto"/>
      </w:pPr>
      <w:r>
        <w:separator/>
      </w:r>
    </w:p>
  </w:footnote>
  <w:footnote w:type="continuationSeparator" w:id="0">
    <w:p w14:paraId="43481818" w14:textId="77777777" w:rsidR="00D5139C" w:rsidRDefault="00D5139C" w:rsidP="004D4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32F1A"/>
    <w:multiLevelType w:val="hybridMultilevel"/>
    <w:tmpl w:val="5628D0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C43"/>
    <w:multiLevelType w:val="multilevel"/>
    <w:tmpl w:val="779C2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1745D0"/>
    <w:multiLevelType w:val="hybridMultilevel"/>
    <w:tmpl w:val="B2F0522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137D5D41"/>
    <w:multiLevelType w:val="multilevel"/>
    <w:tmpl w:val="8812A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E3275D"/>
    <w:multiLevelType w:val="hybridMultilevel"/>
    <w:tmpl w:val="996EB4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E36EF"/>
    <w:multiLevelType w:val="multilevel"/>
    <w:tmpl w:val="40F8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70890"/>
    <w:multiLevelType w:val="hybridMultilevel"/>
    <w:tmpl w:val="62443EE0"/>
    <w:lvl w:ilvl="0" w:tplc="56FC7566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95230"/>
    <w:multiLevelType w:val="multilevel"/>
    <w:tmpl w:val="7DA0E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7F27CD"/>
    <w:multiLevelType w:val="multilevel"/>
    <w:tmpl w:val="3F60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EA4B1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FF656C"/>
    <w:multiLevelType w:val="multilevel"/>
    <w:tmpl w:val="536A8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19136D"/>
    <w:multiLevelType w:val="multilevel"/>
    <w:tmpl w:val="FDE6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3F2FC4"/>
    <w:multiLevelType w:val="multilevel"/>
    <w:tmpl w:val="46208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7D14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712FD0"/>
    <w:multiLevelType w:val="multilevel"/>
    <w:tmpl w:val="FB4E7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E679A4"/>
    <w:multiLevelType w:val="hybridMultilevel"/>
    <w:tmpl w:val="A00677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90609C"/>
    <w:multiLevelType w:val="multilevel"/>
    <w:tmpl w:val="1062C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250CDA"/>
    <w:multiLevelType w:val="multilevel"/>
    <w:tmpl w:val="8066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2736AA"/>
    <w:multiLevelType w:val="multilevel"/>
    <w:tmpl w:val="B27A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E12D4C"/>
    <w:multiLevelType w:val="multilevel"/>
    <w:tmpl w:val="FA94A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9581612">
    <w:abstractNumId w:val="2"/>
  </w:num>
  <w:num w:numId="2" w16cid:durableId="156112770">
    <w:abstractNumId w:val="0"/>
  </w:num>
  <w:num w:numId="3" w16cid:durableId="1327443704">
    <w:abstractNumId w:val="4"/>
  </w:num>
  <w:num w:numId="4" w16cid:durableId="656496548">
    <w:abstractNumId w:val="12"/>
  </w:num>
  <w:num w:numId="5" w16cid:durableId="47847988">
    <w:abstractNumId w:val="19"/>
  </w:num>
  <w:num w:numId="6" w16cid:durableId="2086219498">
    <w:abstractNumId w:val="17"/>
  </w:num>
  <w:num w:numId="7" w16cid:durableId="2005471610">
    <w:abstractNumId w:val="9"/>
  </w:num>
  <w:num w:numId="8" w16cid:durableId="6295046">
    <w:abstractNumId w:val="1"/>
  </w:num>
  <w:num w:numId="9" w16cid:durableId="2101902757">
    <w:abstractNumId w:val="5"/>
  </w:num>
  <w:num w:numId="10" w16cid:durableId="105582034">
    <w:abstractNumId w:val="16"/>
  </w:num>
  <w:num w:numId="11" w16cid:durableId="838429166">
    <w:abstractNumId w:val="6"/>
  </w:num>
  <w:num w:numId="12" w16cid:durableId="883247426">
    <w:abstractNumId w:val="18"/>
  </w:num>
  <w:num w:numId="13" w16cid:durableId="494615767">
    <w:abstractNumId w:val="11"/>
  </w:num>
  <w:num w:numId="14" w16cid:durableId="1234971951">
    <w:abstractNumId w:val="14"/>
  </w:num>
  <w:num w:numId="15" w16cid:durableId="219367769">
    <w:abstractNumId w:val="7"/>
  </w:num>
  <w:num w:numId="16" w16cid:durableId="1434550175">
    <w:abstractNumId w:val="8"/>
  </w:num>
  <w:num w:numId="17" w16cid:durableId="1998343869">
    <w:abstractNumId w:val="13"/>
  </w:num>
  <w:num w:numId="18" w16cid:durableId="602111138">
    <w:abstractNumId w:val="10"/>
  </w:num>
  <w:num w:numId="19" w16cid:durableId="1941908807">
    <w:abstractNumId w:val="15"/>
  </w:num>
  <w:num w:numId="20" w16cid:durableId="2085032593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B2C"/>
    <w:rsid w:val="000063CB"/>
    <w:rsid w:val="00027983"/>
    <w:rsid w:val="00030F2D"/>
    <w:rsid w:val="00036BB8"/>
    <w:rsid w:val="00083FDB"/>
    <w:rsid w:val="000845D8"/>
    <w:rsid w:val="000B5BAC"/>
    <w:rsid w:val="000D2B4C"/>
    <w:rsid w:val="000F5C50"/>
    <w:rsid w:val="001045B3"/>
    <w:rsid w:val="00105A6C"/>
    <w:rsid w:val="00107FDD"/>
    <w:rsid w:val="00150CA1"/>
    <w:rsid w:val="00150D9B"/>
    <w:rsid w:val="00151318"/>
    <w:rsid w:val="00187F85"/>
    <w:rsid w:val="00193FCF"/>
    <w:rsid w:val="001968FB"/>
    <w:rsid w:val="001C22A0"/>
    <w:rsid w:val="001E58CD"/>
    <w:rsid w:val="002030B7"/>
    <w:rsid w:val="00207D72"/>
    <w:rsid w:val="002113FA"/>
    <w:rsid w:val="002338F8"/>
    <w:rsid w:val="0025173D"/>
    <w:rsid w:val="00262D9F"/>
    <w:rsid w:val="002841B4"/>
    <w:rsid w:val="0029549E"/>
    <w:rsid w:val="002A5FD3"/>
    <w:rsid w:val="002B6CC3"/>
    <w:rsid w:val="002C7FD8"/>
    <w:rsid w:val="002D0F1D"/>
    <w:rsid w:val="002D14EA"/>
    <w:rsid w:val="002E602F"/>
    <w:rsid w:val="002F333A"/>
    <w:rsid w:val="00364F82"/>
    <w:rsid w:val="00393A3D"/>
    <w:rsid w:val="00395539"/>
    <w:rsid w:val="003A28E0"/>
    <w:rsid w:val="003B0A5C"/>
    <w:rsid w:val="004045E0"/>
    <w:rsid w:val="00432474"/>
    <w:rsid w:val="00437995"/>
    <w:rsid w:val="00442480"/>
    <w:rsid w:val="004428CC"/>
    <w:rsid w:val="00443376"/>
    <w:rsid w:val="00444C5C"/>
    <w:rsid w:val="00444F0F"/>
    <w:rsid w:val="004A33BB"/>
    <w:rsid w:val="004B5AF4"/>
    <w:rsid w:val="004C3F26"/>
    <w:rsid w:val="004D382F"/>
    <w:rsid w:val="004D48DE"/>
    <w:rsid w:val="004D4AAF"/>
    <w:rsid w:val="004D6EAF"/>
    <w:rsid w:val="004F36CD"/>
    <w:rsid w:val="004F5173"/>
    <w:rsid w:val="004F6505"/>
    <w:rsid w:val="004F6DCB"/>
    <w:rsid w:val="00520F2A"/>
    <w:rsid w:val="0052655F"/>
    <w:rsid w:val="00535087"/>
    <w:rsid w:val="00561ECE"/>
    <w:rsid w:val="00570CF8"/>
    <w:rsid w:val="00575B2C"/>
    <w:rsid w:val="00581552"/>
    <w:rsid w:val="00594272"/>
    <w:rsid w:val="005A42FA"/>
    <w:rsid w:val="005B1C5E"/>
    <w:rsid w:val="005C1F91"/>
    <w:rsid w:val="005D5F2A"/>
    <w:rsid w:val="005E2CDE"/>
    <w:rsid w:val="005F3D21"/>
    <w:rsid w:val="006064A4"/>
    <w:rsid w:val="00617B4F"/>
    <w:rsid w:val="00620E3B"/>
    <w:rsid w:val="0064343C"/>
    <w:rsid w:val="00650F8D"/>
    <w:rsid w:val="00651FAD"/>
    <w:rsid w:val="00653D8A"/>
    <w:rsid w:val="00681AF0"/>
    <w:rsid w:val="006D1569"/>
    <w:rsid w:val="006E20CE"/>
    <w:rsid w:val="006E4555"/>
    <w:rsid w:val="007075DB"/>
    <w:rsid w:val="007412AA"/>
    <w:rsid w:val="00772A58"/>
    <w:rsid w:val="00773C33"/>
    <w:rsid w:val="00787771"/>
    <w:rsid w:val="007A38C3"/>
    <w:rsid w:val="007C0CBB"/>
    <w:rsid w:val="007C11E4"/>
    <w:rsid w:val="007C2962"/>
    <w:rsid w:val="007E44EE"/>
    <w:rsid w:val="008339BA"/>
    <w:rsid w:val="0083506B"/>
    <w:rsid w:val="0088694E"/>
    <w:rsid w:val="008A7156"/>
    <w:rsid w:val="008B2841"/>
    <w:rsid w:val="008B37E4"/>
    <w:rsid w:val="0090521E"/>
    <w:rsid w:val="00915441"/>
    <w:rsid w:val="00916E90"/>
    <w:rsid w:val="009209B0"/>
    <w:rsid w:val="00924C85"/>
    <w:rsid w:val="00950B17"/>
    <w:rsid w:val="00956117"/>
    <w:rsid w:val="009B2C2A"/>
    <w:rsid w:val="009C39F0"/>
    <w:rsid w:val="009D197A"/>
    <w:rsid w:val="009F4E27"/>
    <w:rsid w:val="009F6BB6"/>
    <w:rsid w:val="009F6E79"/>
    <w:rsid w:val="00A07020"/>
    <w:rsid w:val="00A13F92"/>
    <w:rsid w:val="00A3641C"/>
    <w:rsid w:val="00AA0470"/>
    <w:rsid w:val="00AA5EC4"/>
    <w:rsid w:val="00AC0FAB"/>
    <w:rsid w:val="00AE036F"/>
    <w:rsid w:val="00AE7882"/>
    <w:rsid w:val="00AF474B"/>
    <w:rsid w:val="00B41CBA"/>
    <w:rsid w:val="00B5211C"/>
    <w:rsid w:val="00B83B3C"/>
    <w:rsid w:val="00BA1418"/>
    <w:rsid w:val="00BC2269"/>
    <w:rsid w:val="00C167BC"/>
    <w:rsid w:val="00C224F4"/>
    <w:rsid w:val="00CC5E1B"/>
    <w:rsid w:val="00CE5217"/>
    <w:rsid w:val="00CE6E55"/>
    <w:rsid w:val="00D062D3"/>
    <w:rsid w:val="00D14FD9"/>
    <w:rsid w:val="00D16201"/>
    <w:rsid w:val="00D2221D"/>
    <w:rsid w:val="00D43503"/>
    <w:rsid w:val="00D5139C"/>
    <w:rsid w:val="00D56C40"/>
    <w:rsid w:val="00D61EFA"/>
    <w:rsid w:val="00D733ED"/>
    <w:rsid w:val="00D83F57"/>
    <w:rsid w:val="00DB150A"/>
    <w:rsid w:val="00DC3813"/>
    <w:rsid w:val="00DD7046"/>
    <w:rsid w:val="00DF682F"/>
    <w:rsid w:val="00E25774"/>
    <w:rsid w:val="00E2733F"/>
    <w:rsid w:val="00E32E99"/>
    <w:rsid w:val="00E75F5B"/>
    <w:rsid w:val="00E8078E"/>
    <w:rsid w:val="00E84B95"/>
    <w:rsid w:val="00EE3365"/>
    <w:rsid w:val="00F55E21"/>
    <w:rsid w:val="00F71FB3"/>
    <w:rsid w:val="00FD35A1"/>
    <w:rsid w:val="00FE5295"/>
    <w:rsid w:val="00FE62A8"/>
    <w:rsid w:val="00FF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2A146"/>
  <w15:docId w15:val="{3482290C-6B06-4B36-BEDE-376E1C21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ter"/>
    <w:uiPriority w:val="9"/>
    <w:qFormat/>
    <w:rsid w:val="000063C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575B2C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575B2C"/>
    <w:pPr>
      <w:keepNext/>
      <w:keepLines/>
      <w:spacing w:before="160" w:after="80" w:line="240" w:lineRule="auto"/>
      <w:outlineLvl w:val="2"/>
    </w:pPr>
    <w:rPr>
      <w:rFonts w:ascii="Calibri" w:eastAsiaTheme="majorEastAsia" w:hAnsi="Calibri" w:cstheme="majorBidi"/>
      <w:color w:val="365F91" w:themeColor="accent1" w:themeShade="BF"/>
      <w:sz w:val="28"/>
      <w:szCs w:val="28"/>
      <w:lang w:val="en-US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D4A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D4AAF"/>
  </w:style>
  <w:style w:type="paragraph" w:styleId="Rodap">
    <w:name w:val="footer"/>
    <w:basedOn w:val="Normal"/>
    <w:link w:val="RodapCarter"/>
    <w:uiPriority w:val="99"/>
    <w:unhideWhenUsed/>
    <w:rsid w:val="004D4A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D4AAF"/>
  </w:style>
  <w:style w:type="paragraph" w:customStyle="1" w:styleId="03NORMAL">
    <w:name w:val="03_NORMAL"/>
    <w:link w:val="03NORMALChar"/>
    <w:qFormat/>
    <w:rsid w:val="0052655F"/>
    <w:pPr>
      <w:spacing w:after="0" w:line="360" w:lineRule="auto"/>
      <w:jc w:val="both"/>
    </w:pPr>
    <w:rPr>
      <w:rFonts w:cstheme="minorHAnsi"/>
      <w:color w:val="000000" w:themeColor="text1"/>
      <w:lang w:val="pt-PT"/>
    </w:rPr>
  </w:style>
  <w:style w:type="paragraph" w:customStyle="1" w:styleId="01DEDICATORIA">
    <w:name w:val="01_DEDICATORIA"/>
    <w:link w:val="01DEDICATORIAChar"/>
    <w:qFormat/>
    <w:rsid w:val="0052655F"/>
    <w:pPr>
      <w:spacing w:after="0" w:line="360" w:lineRule="auto"/>
      <w:jc w:val="right"/>
    </w:pPr>
    <w:rPr>
      <w:rFonts w:cstheme="minorHAnsi"/>
      <w:i/>
      <w:lang w:val="pt-PT"/>
    </w:rPr>
  </w:style>
  <w:style w:type="character" w:customStyle="1" w:styleId="03NORMALChar">
    <w:name w:val="03_NORMAL Char"/>
    <w:basedOn w:val="Tipodeletrapredefinidodopargrafo"/>
    <w:link w:val="03NORMAL"/>
    <w:rsid w:val="0052655F"/>
    <w:rPr>
      <w:rFonts w:cstheme="minorHAnsi"/>
      <w:color w:val="000000" w:themeColor="text1"/>
      <w:lang w:val="pt-PT"/>
    </w:rPr>
  </w:style>
  <w:style w:type="paragraph" w:styleId="PargrafodaLista">
    <w:name w:val="List Paragraph"/>
    <w:basedOn w:val="Normal"/>
    <w:uiPriority w:val="34"/>
    <w:qFormat/>
    <w:rsid w:val="0052655F"/>
    <w:pPr>
      <w:ind w:left="720"/>
      <w:contextualSpacing/>
    </w:pPr>
  </w:style>
  <w:style w:type="character" w:customStyle="1" w:styleId="01DEDICATORIAChar">
    <w:name w:val="01_DEDICATORIA Char"/>
    <w:basedOn w:val="Tipodeletrapredefinidodopargrafo"/>
    <w:link w:val="01DEDICATORIA"/>
    <w:rsid w:val="0052655F"/>
    <w:rPr>
      <w:rFonts w:cstheme="minorHAnsi"/>
      <w:i/>
      <w:lang w:val="pt-PT"/>
    </w:rPr>
  </w:style>
  <w:style w:type="paragraph" w:customStyle="1" w:styleId="02CAPITULOSINICIAISEFINAIS">
    <w:name w:val="02_CAPITULOS_INICIAIS_E_FINAIS"/>
    <w:link w:val="02CAPITULOSINICIAISEFINAISChar"/>
    <w:qFormat/>
    <w:rsid w:val="0052655F"/>
    <w:pPr>
      <w:spacing w:after="0" w:line="360" w:lineRule="auto"/>
      <w:jc w:val="center"/>
    </w:pPr>
    <w:rPr>
      <w:rFonts w:cstheme="minorHAnsi"/>
      <w:b/>
      <w:sz w:val="32"/>
      <w:szCs w:val="32"/>
      <w:lang w:val="pt-PT"/>
    </w:rPr>
  </w:style>
  <w:style w:type="character" w:styleId="TtulodoLivro">
    <w:name w:val="Book Title"/>
    <w:basedOn w:val="Tipodeletrapredefinidodopargrafo"/>
    <w:uiPriority w:val="33"/>
    <w:qFormat/>
    <w:rsid w:val="0052655F"/>
    <w:rPr>
      <w:b/>
      <w:bCs/>
      <w:i/>
      <w:iCs/>
      <w:spacing w:val="5"/>
    </w:rPr>
  </w:style>
  <w:style w:type="paragraph" w:customStyle="1" w:styleId="05CAPTULO">
    <w:name w:val="05_CAPÍTULO"/>
    <w:link w:val="05CAPTULOChar"/>
    <w:qFormat/>
    <w:rsid w:val="0052655F"/>
    <w:pPr>
      <w:spacing w:after="0" w:line="360" w:lineRule="auto"/>
      <w:jc w:val="center"/>
    </w:pPr>
    <w:rPr>
      <w:rFonts w:cstheme="minorHAnsi"/>
      <w:caps/>
      <w:sz w:val="24"/>
      <w:szCs w:val="26"/>
      <w:lang w:val="pt-PT"/>
    </w:rPr>
  </w:style>
  <w:style w:type="character" w:customStyle="1" w:styleId="02CAPITULOSINICIAISEFINAISChar">
    <w:name w:val="02_CAPITULOS_INICIAIS_E_FINAIS Char"/>
    <w:basedOn w:val="Tipodeletrapredefinidodopargrafo"/>
    <w:link w:val="02CAPITULOSINICIAISEFINAIS"/>
    <w:rsid w:val="0052655F"/>
    <w:rPr>
      <w:rFonts w:cstheme="minorHAnsi"/>
      <w:b/>
      <w:sz w:val="32"/>
      <w:szCs w:val="32"/>
      <w:lang w:val="pt-PT"/>
    </w:rPr>
  </w:style>
  <w:style w:type="paragraph" w:customStyle="1" w:styleId="06TITULOCAPITULO">
    <w:name w:val="06_TITULO_CAPITULO"/>
    <w:link w:val="06TITULOCAPITULOChar"/>
    <w:qFormat/>
    <w:rsid w:val="0052655F"/>
    <w:pPr>
      <w:spacing w:after="0" w:line="360" w:lineRule="auto"/>
      <w:jc w:val="center"/>
    </w:pPr>
    <w:rPr>
      <w:rFonts w:cstheme="minorHAnsi"/>
      <w:b/>
      <w:sz w:val="36"/>
      <w:szCs w:val="32"/>
      <w:lang w:val="pt-PT"/>
    </w:rPr>
  </w:style>
  <w:style w:type="character" w:customStyle="1" w:styleId="05CAPTULOChar">
    <w:name w:val="05_CAPÍTULO Char"/>
    <w:basedOn w:val="Tipodeletrapredefinidodopargrafo"/>
    <w:link w:val="05CAPTULO"/>
    <w:rsid w:val="0052655F"/>
    <w:rPr>
      <w:rFonts w:cstheme="minorHAnsi"/>
      <w:caps/>
      <w:sz w:val="24"/>
      <w:szCs w:val="26"/>
      <w:lang w:val="pt-PT"/>
    </w:rPr>
  </w:style>
  <w:style w:type="paragraph" w:customStyle="1" w:styleId="07SECCAO">
    <w:name w:val="07_SECCAO"/>
    <w:link w:val="07SECCAOChar"/>
    <w:qFormat/>
    <w:rsid w:val="0052655F"/>
    <w:pPr>
      <w:spacing w:after="0" w:line="360" w:lineRule="auto"/>
    </w:pPr>
    <w:rPr>
      <w:rFonts w:cstheme="minorHAnsi"/>
      <w:b/>
      <w:sz w:val="28"/>
      <w:szCs w:val="24"/>
      <w:lang w:val="pt-PT"/>
    </w:rPr>
  </w:style>
  <w:style w:type="character" w:customStyle="1" w:styleId="06TITULOCAPITULOChar">
    <w:name w:val="06_TITULO_CAPITULO Char"/>
    <w:basedOn w:val="Tipodeletrapredefinidodopargrafo"/>
    <w:link w:val="06TITULOCAPITULO"/>
    <w:rsid w:val="0052655F"/>
    <w:rPr>
      <w:rFonts w:cstheme="minorHAnsi"/>
      <w:b/>
      <w:sz w:val="36"/>
      <w:szCs w:val="32"/>
      <w:lang w:val="pt-PT"/>
    </w:rPr>
  </w:style>
  <w:style w:type="paragraph" w:customStyle="1" w:styleId="04NORMALindentado">
    <w:name w:val="04_NORMAL_indentado"/>
    <w:link w:val="04NORMALindentadoChar"/>
    <w:qFormat/>
    <w:rsid w:val="0052655F"/>
    <w:pPr>
      <w:keepLines/>
      <w:spacing w:after="0" w:line="360" w:lineRule="auto"/>
      <w:ind w:firstLine="397"/>
      <w:jc w:val="both"/>
    </w:pPr>
    <w:rPr>
      <w:rFonts w:cstheme="minorHAnsi"/>
      <w:lang w:val="pt-PT"/>
    </w:rPr>
  </w:style>
  <w:style w:type="character" w:customStyle="1" w:styleId="07SECCAOChar">
    <w:name w:val="07_SECCAO Char"/>
    <w:basedOn w:val="Tipodeletrapredefinidodopargrafo"/>
    <w:link w:val="07SECCAO"/>
    <w:rsid w:val="0052655F"/>
    <w:rPr>
      <w:rFonts w:cstheme="minorHAnsi"/>
      <w:b/>
      <w:sz w:val="28"/>
      <w:szCs w:val="24"/>
      <w:lang w:val="pt-PT"/>
    </w:rPr>
  </w:style>
  <w:style w:type="paragraph" w:customStyle="1" w:styleId="08SUBSECO">
    <w:name w:val="08_SUBSECÇÃO"/>
    <w:link w:val="08SUBSECOChar"/>
    <w:qFormat/>
    <w:rsid w:val="00650F8D"/>
    <w:pPr>
      <w:spacing w:after="0" w:line="360" w:lineRule="auto"/>
    </w:pPr>
    <w:rPr>
      <w:rFonts w:cstheme="minorHAnsi"/>
      <w:b/>
      <w:lang w:val="pt-PT"/>
    </w:rPr>
  </w:style>
  <w:style w:type="character" w:customStyle="1" w:styleId="04NORMALindentadoChar">
    <w:name w:val="04_NORMAL_indentado Char"/>
    <w:basedOn w:val="Tipodeletrapredefinidodopargrafo"/>
    <w:link w:val="04NORMALindentado"/>
    <w:rsid w:val="0052655F"/>
    <w:rPr>
      <w:rFonts w:cstheme="minorHAnsi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52655F"/>
    <w:rPr>
      <w:b/>
      <w:bCs/>
      <w:smallCaps/>
      <w:color w:val="4F81BD" w:themeColor="accent1"/>
      <w:spacing w:val="5"/>
    </w:rPr>
  </w:style>
  <w:style w:type="character" w:customStyle="1" w:styleId="08SUBSECOChar">
    <w:name w:val="08_SUBSECÇÃO Char"/>
    <w:basedOn w:val="Tipodeletrapredefinidodopargrafo"/>
    <w:link w:val="08SUBSECO"/>
    <w:rsid w:val="0052655F"/>
    <w:rPr>
      <w:rFonts w:cstheme="minorHAnsi"/>
      <w:b/>
      <w:lang w:val="pt-PT"/>
    </w:rPr>
  </w:style>
  <w:style w:type="character" w:styleId="TextodoMarcadordePosio">
    <w:name w:val="Placeholder Text"/>
    <w:basedOn w:val="Tipodeletrapredefinidodopargrafo"/>
    <w:uiPriority w:val="99"/>
    <w:semiHidden/>
    <w:rsid w:val="005D5F2A"/>
    <w:rPr>
      <w:color w:val="80808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063C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customStyle="1" w:styleId="Compact">
    <w:name w:val="Compact"/>
    <w:basedOn w:val="Corpodetexto"/>
    <w:qFormat/>
    <w:rsid w:val="00575B2C"/>
    <w:pPr>
      <w:spacing w:before="36" w:after="36" w:line="240" w:lineRule="auto"/>
    </w:pPr>
    <w:rPr>
      <w:rFonts w:ascii="Calibri" w:hAnsi="Calibri"/>
      <w:sz w:val="24"/>
      <w:szCs w:val="24"/>
      <w:lang w:val="en-US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575B2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575B2C"/>
  </w:style>
  <w:style w:type="paragraph" w:styleId="Cabealhodondice">
    <w:name w:val="TOC Heading"/>
    <w:basedOn w:val="Ttulo1"/>
    <w:next w:val="Normal"/>
    <w:uiPriority w:val="39"/>
    <w:unhideWhenUsed/>
    <w:qFormat/>
    <w:rsid w:val="00575B2C"/>
    <w:pPr>
      <w:outlineLvl w:val="9"/>
    </w:pPr>
    <w:rPr>
      <w:lang w:val="pt-PT"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75B2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75B2C"/>
    <w:rPr>
      <w:rFonts w:ascii="Calibri" w:eastAsiaTheme="majorEastAsia" w:hAnsi="Calibri" w:cstheme="majorBidi"/>
      <w:color w:val="365F91" w:themeColor="accent1" w:themeShade="BF"/>
      <w:sz w:val="28"/>
      <w:szCs w:val="28"/>
      <w:lang w:val="en-US"/>
    </w:rPr>
  </w:style>
  <w:style w:type="table" w:styleId="TabelacomGrelha">
    <w:name w:val="Table Grid"/>
    <w:basedOn w:val="Tabelanormal"/>
    <w:uiPriority w:val="59"/>
    <w:rsid w:val="008B28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8B28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43"/>
    <w:rsid w:val="008B28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SimplesTabela2">
    <w:name w:val="Plain Table 2"/>
    <w:basedOn w:val="Tabelanormal"/>
    <w:uiPriority w:val="42"/>
    <w:rsid w:val="008B284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dice1">
    <w:name w:val="toc 1"/>
    <w:basedOn w:val="Normal"/>
    <w:next w:val="Normal"/>
    <w:autoRedefine/>
    <w:uiPriority w:val="39"/>
    <w:unhideWhenUsed/>
    <w:rsid w:val="0002798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27983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027983"/>
    <w:rPr>
      <w:color w:val="0000FF" w:themeColor="hyperlink"/>
      <w:u w:val="single"/>
    </w:rPr>
  </w:style>
  <w:style w:type="paragraph" w:customStyle="1" w:styleId="Body">
    <w:name w:val="Body"/>
    <w:rsid w:val="00A3641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E036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94272"/>
    <w:rPr>
      <w:rFonts w:ascii="Times New Roman" w:hAnsi="Times New Roman" w:cs="Times New Roman"/>
      <w:sz w:val="24"/>
      <w:szCs w:val="24"/>
    </w:rPr>
  </w:style>
  <w:style w:type="character" w:styleId="CdigoHTML">
    <w:name w:val="HTML Code"/>
    <w:basedOn w:val="Tipodeletrapredefinidodopargrafo"/>
    <w:uiPriority w:val="99"/>
    <w:semiHidden/>
    <w:unhideWhenUsed/>
    <w:rsid w:val="00D14FD9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D14FD9"/>
    <w:rPr>
      <w:b/>
      <w:bCs/>
    </w:rPr>
  </w:style>
  <w:style w:type="table" w:styleId="TabelacomGrelhaClara">
    <w:name w:val="Grid Table Light"/>
    <w:basedOn w:val="Tabelanormal"/>
    <w:uiPriority w:val="40"/>
    <w:rsid w:val="00D61E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2A5FD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F68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2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2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32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5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1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9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image" Target="media/image8.png"/><Relationship Id="rId34" Type="http://schemas.openxmlformats.org/officeDocument/2006/relationships/hyperlink" Target="https://docs.ultralytics.com/guides/yolo-data-augmentation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80.png"/><Relationship Id="rId37" Type="http://schemas.openxmlformats.org/officeDocument/2006/relationships/hyperlink" Target="https://www.gehealthcare.co.uk/insights/article/helping-ease-a-health-system-under-stress-with-xray-ai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kaggle.com/datasets/mathurinache/chestxdetdataset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7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ultralytics.com/glossary/adam-optimizer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ultralytics/ultralytics/issues/9029" TargetMode="External"/><Relationship Id="rId38" Type="http://schemas.openxmlformats.org/officeDocument/2006/relationships/hyperlink" Target="https://arxiv.org/abs/2006.1055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xv\Documents\Modelos%20Personalizados%20do%20Office\1600945067638_novo_template_Calibri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B4516A98D84946BF3E6F94E0E0DDD0" ma:contentTypeVersion="13" ma:contentTypeDescription="Criar um novo documento." ma:contentTypeScope="" ma:versionID="ffb0b0b62655719f1b59a85042a0916a">
  <xsd:schema xmlns:xsd="http://www.w3.org/2001/XMLSchema" xmlns:xs="http://www.w3.org/2001/XMLSchema" xmlns:p="http://schemas.microsoft.com/office/2006/metadata/properties" xmlns:ns3="f65f76b0-cfbc-4d0f-8eca-30af052b24eb" xmlns:ns4="86360bd0-74f3-48ec-a448-7a84d30b4865" targetNamespace="http://schemas.microsoft.com/office/2006/metadata/properties" ma:root="true" ma:fieldsID="c9f214b4a5660b6df16ebcb6691c59ce" ns3:_="" ns4:_="">
    <xsd:import namespace="f65f76b0-cfbc-4d0f-8eca-30af052b24eb"/>
    <xsd:import namespace="86360bd0-74f3-48ec-a448-7a84d30b486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5f76b0-cfbc-4d0f-8eca-30af052b24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60bd0-74f3-48ec-a448-7a84d30b4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9F8E673-8AAD-425F-BF49-137D5D9BEA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BE8FD7-25D6-41E0-AC64-8F5FE43A53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5f76b0-cfbc-4d0f-8eca-30af052b24eb"/>
    <ds:schemaRef ds:uri="86360bd0-74f3-48ec-a448-7a84d30b48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DEF907-9DE9-40DA-8B35-D99C0CA731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CF2D9A-AD09-42B7-A3BB-F821938FC9D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1600945067638_novo_template_Calibri (1).dotx</Template>
  <TotalTime>515</TotalTime>
  <Pages>17</Pages>
  <Words>3566</Words>
  <Characters>19261</Characters>
  <Application>Microsoft Office Word</Application>
  <DocSecurity>0</DocSecurity>
  <Lines>160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LYNX Vicente</dc:creator>
  <cp:lastModifiedBy>Tomás M. B. S. S. Vicente</cp:lastModifiedBy>
  <cp:revision>49</cp:revision>
  <cp:lastPrinted>2025-07-06T21:24:00Z</cp:lastPrinted>
  <dcterms:created xsi:type="dcterms:W3CDTF">2025-07-05T23:18:00Z</dcterms:created>
  <dcterms:modified xsi:type="dcterms:W3CDTF">2025-07-06T21:30:00Z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0x010100CCB4516A98D84946BF3E6F94E0E0DDD0</vt:lpwstr>
  </property>
</Properties>
</file>